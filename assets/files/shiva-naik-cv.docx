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323"/>
        <w:tblW w:w="116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0"/>
        <w:gridCol w:w="2001"/>
        <w:gridCol w:w="2001"/>
        <w:gridCol w:w="20"/>
        <w:gridCol w:w="7532"/>
        <w:gridCol w:w="78"/>
        <w:gridCol w:w="20"/>
        <w:gridCol w:w="20"/>
      </w:tblGrid>
      <w:tr w:rsidR="00840218" w14:paraId="021B348B" w14:textId="77777777" w:rsidTr="004D1A95">
        <w:trPr>
          <w:gridAfter w:val="1"/>
          <w:wAfter w:w="20" w:type="dxa"/>
          <w:trHeight w:val="20"/>
        </w:trPr>
        <w:tc>
          <w:tcPr>
            <w:tcW w:w="20" w:type="dxa"/>
          </w:tcPr>
          <w:p w14:paraId="66CF9420" w14:textId="77777777" w:rsidR="00D65D4C" w:rsidRDefault="00D65D4C" w:rsidP="007C43FF"/>
        </w:tc>
        <w:tc>
          <w:tcPr>
            <w:tcW w:w="11632" w:type="dxa"/>
            <w:gridSpan w:val="5"/>
          </w:tcPr>
          <w:p w14:paraId="1CDDF2DE" w14:textId="5FFE50F9" w:rsidR="00892E3B" w:rsidRDefault="00892E3B" w:rsidP="00561BEC">
            <w:pPr>
              <w:pStyle w:val="Title"/>
              <w:rPr>
                <w:rFonts w:ascii="Times New Roman" w:hAnsi="Times New Roman" w:cs="Times New Roman"/>
                <w:sz w:val="48"/>
                <w:szCs w:val="48"/>
              </w:rPr>
            </w:pPr>
          </w:p>
          <w:p w14:paraId="60E19F4B" w14:textId="47EA69FB" w:rsidR="00D65D4C" w:rsidRPr="00233960" w:rsidRDefault="00D65D4C" w:rsidP="00561BEC">
            <w:pPr>
              <w:pStyle w:val="Title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 w:rsidRPr="00233960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shiva naik</w:t>
            </w:r>
          </w:p>
          <w:p w14:paraId="44726EEF" w14:textId="014FC581" w:rsidR="00892E3B" w:rsidRPr="00E022A8" w:rsidRDefault="00843F0F" w:rsidP="00561BEC">
            <w:pPr>
              <w:jc w:val="center"/>
              <w:rPr>
                <w:b/>
                <w:bCs/>
              </w:rPr>
            </w:pPr>
            <w:r w:rsidRPr="00E022A8">
              <w:rPr>
                <w:b/>
                <w:bCs/>
              </w:rPr>
              <w:t>+973-38053730 |</w:t>
            </w:r>
            <w:r w:rsidRPr="00E022A8">
              <w:rPr>
                <w:rFonts w:ascii="Segoe UI" w:eastAsia="Segoe UI" w:hAnsi="Segoe UI" w:cs="Segoe UI"/>
                <w:b/>
                <w:bCs/>
                <w:color w:val="000000"/>
                <w:sz w:val="18"/>
              </w:rPr>
              <w:t xml:space="preserve"> shivanaik.it@gmail.com</w:t>
            </w:r>
          </w:p>
        </w:tc>
        <w:tc>
          <w:tcPr>
            <w:tcW w:w="20" w:type="dxa"/>
          </w:tcPr>
          <w:p w14:paraId="7516ADEC" w14:textId="77777777" w:rsidR="00D65D4C" w:rsidRDefault="00D65D4C" w:rsidP="007C43FF">
            <w:pPr>
              <w:jc w:val="center"/>
            </w:pPr>
          </w:p>
        </w:tc>
      </w:tr>
      <w:tr w:rsidR="00A44CF7" w14:paraId="34DD1691" w14:textId="77777777" w:rsidTr="004D1A95">
        <w:trPr>
          <w:gridAfter w:val="1"/>
          <w:wAfter w:w="20" w:type="dxa"/>
          <w:trHeight w:val="752"/>
        </w:trPr>
        <w:tc>
          <w:tcPr>
            <w:tcW w:w="20" w:type="dxa"/>
          </w:tcPr>
          <w:p w14:paraId="73080107" w14:textId="77777777" w:rsidR="00D65D4C" w:rsidRDefault="00D65D4C" w:rsidP="007C43FF"/>
        </w:tc>
        <w:tc>
          <w:tcPr>
            <w:tcW w:w="11632" w:type="dxa"/>
            <w:gridSpan w:val="5"/>
          </w:tcPr>
          <w:p w14:paraId="6E23695C" w14:textId="7783D116" w:rsidR="00624C1A" w:rsidRDefault="00233960" w:rsidP="007C43FF">
            <w:pPr>
              <w:pStyle w:val="Subtitle"/>
              <w:rPr>
                <w:rFonts w:ascii="Arial Nova" w:hAnsi="Arial Nova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58240" behindDoc="1" locked="0" layoutInCell="1" allowOverlap="1" wp14:anchorId="13BD3CBD" wp14:editId="7233A38F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19050</wp:posOffset>
                      </wp:positionV>
                      <wp:extent cx="7152005" cy="36830"/>
                      <wp:effectExtent l="19050" t="19050" r="29845" b="20320"/>
                      <wp:wrapSquare wrapText="bothSides"/>
                      <wp:docPr id="1885921865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7152005" cy="368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206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CA38C4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1.5pt;margin-top:1.5pt;width:563.15pt;height:2.9pt;flip:y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" strokecolor="#002060" strokeweight="2.25pt">
                      <v:shadow color="#7f7f7f [1601]" opacity=".5" offset="1pt"/>
                      <w10:wrap type="square"/>
                    </v:shape>
                  </w:pict>
                </mc:Fallback>
              </mc:AlternateContent>
            </w:r>
          </w:p>
          <w:p w14:paraId="1ABAD6D9" w14:textId="3D790631" w:rsidR="00477E6A" w:rsidRPr="001A4F20" w:rsidRDefault="000623CE" w:rsidP="00C14514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/>
                <w:bCs/>
                <w:color w:val="000000"/>
                <w:sz w:val="18"/>
              </w:rPr>
            </w:pPr>
            <w:r w:rsidRPr="001A4F20">
              <w:rPr>
                <w:rFonts w:ascii="Arial Nova" w:hAnsi="Arial Nova"/>
                <w:b/>
                <w:bCs/>
                <w:sz w:val="18"/>
              </w:rPr>
              <w:t xml:space="preserve">Oracle  </w:t>
            </w:r>
            <w:r w:rsidR="005275F5" w:rsidRPr="001A4F20">
              <w:rPr>
                <w:rFonts w:ascii="Arial Nova" w:hAnsi="Arial Nova"/>
                <w:b/>
                <w:bCs/>
                <w:sz w:val="18"/>
              </w:rPr>
              <w:t>PL</w:t>
            </w:r>
            <w:r w:rsidRPr="001A4F20">
              <w:rPr>
                <w:rFonts w:ascii="Arial Nova" w:hAnsi="Arial Nova"/>
                <w:b/>
                <w:bCs/>
                <w:sz w:val="18"/>
              </w:rPr>
              <w:t>/</w:t>
            </w:r>
            <w:r w:rsidR="005275F5" w:rsidRPr="001A4F20">
              <w:rPr>
                <w:rFonts w:ascii="Arial Nova" w:hAnsi="Arial Nova"/>
                <w:b/>
                <w:bCs/>
                <w:sz w:val="18"/>
              </w:rPr>
              <w:t xml:space="preserve">SQL </w:t>
            </w:r>
            <w:r w:rsidRPr="001A4F20">
              <w:rPr>
                <w:rFonts w:ascii="Arial Nova" w:hAnsi="Arial Nova"/>
                <w:b/>
                <w:bCs/>
                <w:sz w:val="18"/>
              </w:rPr>
              <w:t xml:space="preserve">| Oracle Forms | </w:t>
            </w:r>
            <w:r w:rsidR="00E92318" w:rsidRPr="001A4F20">
              <w:rPr>
                <w:rFonts w:ascii="Arial Nova" w:hAnsi="Arial Nova"/>
                <w:b/>
                <w:bCs/>
                <w:sz w:val="18"/>
              </w:rPr>
              <w:t xml:space="preserve">Oracle </w:t>
            </w:r>
            <w:r w:rsidRPr="001A4F20">
              <w:rPr>
                <w:rFonts w:ascii="Arial Nova" w:hAnsi="Arial Nova"/>
                <w:b/>
                <w:bCs/>
                <w:sz w:val="18"/>
              </w:rPr>
              <w:t xml:space="preserve">Reports | </w:t>
            </w:r>
            <w:r w:rsidRPr="001A4F20">
              <w:rPr>
                <w:rFonts w:ascii="Segoe UI" w:eastAsia="Segoe UI" w:hAnsi="Segoe UI" w:cs="Segoe UI"/>
                <w:b/>
                <w:bCs/>
                <w:color w:val="000000"/>
                <w:sz w:val="18"/>
              </w:rPr>
              <w:t xml:space="preserve"> </w:t>
            </w:r>
            <w:r w:rsidR="005275F5" w:rsidRPr="001A4F20">
              <w:rPr>
                <w:rFonts w:ascii="Segoe UI" w:eastAsia="Segoe UI" w:hAnsi="Segoe UI" w:cs="Segoe UI"/>
                <w:b/>
                <w:bCs/>
                <w:color w:val="000000"/>
                <w:sz w:val="18"/>
              </w:rPr>
              <w:t xml:space="preserve">OCI </w:t>
            </w:r>
            <w:r w:rsidR="00461FE6" w:rsidRPr="001A4F20">
              <w:rPr>
                <w:rFonts w:ascii="Segoe UI" w:eastAsia="Segoe UI" w:hAnsi="Segoe UI" w:cs="Segoe UI"/>
                <w:b/>
                <w:bCs/>
                <w:color w:val="000000"/>
                <w:sz w:val="18"/>
              </w:rPr>
              <w:t xml:space="preserve">AI </w:t>
            </w:r>
            <w:r w:rsidRPr="001A4F20">
              <w:rPr>
                <w:rFonts w:ascii="Segoe UI" w:eastAsia="Segoe UI" w:hAnsi="Segoe UI" w:cs="Segoe UI"/>
                <w:b/>
                <w:bCs/>
                <w:color w:val="000000"/>
                <w:sz w:val="18"/>
              </w:rPr>
              <w:t xml:space="preserve">Foundations Associate | </w:t>
            </w:r>
            <w:r w:rsidR="005275F5" w:rsidRPr="001A4F20">
              <w:rPr>
                <w:rFonts w:ascii="Segoe UI" w:eastAsia="Segoe UI" w:hAnsi="Segoe UI" w:cs="Segoe UI"/>
                <w:b/>
                <w:bCs/>
                <w:color w:val="000000"/>
                <w:sz w:val="18"/>
              </w:rPr>
              <w:t xml:space="preserve">OCI </w:t>
            </w:r>
            <w:r w:rsidRPr="001A4F20">
              <w:rPr>
                <w:rFonts w:ascii="Segoe UI" w:eastAsia="Segoe UI" w:hAnsi="Segoe UI" w:cs="Segoe UI"/>
                <w:b/>
                <w:bCs/>
                <w:color w:val="000000"/>
                <w:sz w:val="18"/>
              </w:rPr>
              <w:t>Data Science Professional |</w:t>
            </w:r>
            <w:r w:rsidRPr="001A4F20">
              <w:rPr>
                <w:rFonts w:ascii="Arial Nova" w:hAnsi="Arial Nova"/>
                <w:b/>
                <w:bCs/>
                <w:sz w:val="18"/>
              </w:rPr>
              <w:t xml:space="preserve"> Dev</w:t>
            </w:r>
            <w:r w:rsidR="001A4F20" w:rsidRPr="001A4F20">
              <w:rPr>
                <w:rFonts w:ascii="Arial Nova" w:hAnsi="Arial Nova"/>
                <w:b/>
                <w:bCs/>
                <w:sz w:val="18"/>
              </w:rPr>
              <w:t>Op</w:t>
            </w:r>
            <w:r w:rsidRPr="001A4F20">
              <w:rPr>
                <w:rFonts w:ascii="Arial Nova" w:hAnsi="Arial Nova"/>
                <w:b/>
                <w:bCs/>
                <w:sz w:val="18"/>
              </w:rPr>
              <w:t>s</w:t>
            </w:r>
            <w:r w:rsidR="007E703F">
              <w:rPr>
                <w:rFonts w:ascii="Arial Nova" w:hAnsi="Arial Nova"/>
                <w:b/>
                <w:bCs/>
                <w:sz w:val="18"/>
              </w:rPr>
              <w:t xml:space="preserve"> | Agentic AI</w:t>
            </w:r>
            <w:r w:rsidRPr="001A4F20">
              <w:rPr>
                <w:rFonts w:ascii="Segoe UI" w:eastAsia="Segoe UI" w:hAnsi="Segoe UI" w:cs="Segoe UI"/>
                <w:b/>
                <w:bCs/>
                <w:color w:val="000000"/>
                <w:sz w:val="18"/>
              </w:rPr>
              <w:t xml:space="preserve">  </w:t>
            </w:r>
          </w:p>
          <w:p w14:paraId="7875DFCC" w14:textId="68C501A5" w:rsidR="00624C1A" w:rsidRPr="00272B99" w:rsidRDefault="00624C1A" w:rsidP="00C14514">
            <w:pPr>
              <w:pStyle w:val="Subtitle"/>
              <w:jc w:val="left"/>
              <w:rPr>
                <w:rFonts w:ascii="Arial Nova" w:hAnsi="Arial Nova"/>
                <w:b/>
                <w:bCs/>
                <w:sz w:val="18"/>
              </w:rPr>
            </w:pPr>
          </w:p>
          <w:p w14:paraId="151C6DDF" w14:textId="4B6097B1" w:rsidR="00624C1A" w:rsidRPr="00624C1A" w:rsidRDefault="00624C1A" w:rsidP="007C43FF">
            <w:pPr>
              <w:jc w:val="center"/>
            </w:pPr>
          </w:p>
        </w:tc>
        <w:tc>
          <w:tcPr>
            <w:tcW w:w="20" w:type="dxa"/>
          </w:tcPr>
          <w:p w14:paraId="7EAFAF18" w14:textId="77777777" w:rsidR="00D65D4C" w:rsidRDefault="00D65D4C" w:rsidP="007C43FF">
            <w:pPr>
              <w:jc w:val="center"/>
            </w:pPr>
          </w:p>
        </w:tc>
      </w:tr>
      <w:tr w:rsidR="00FF1697" w14:paraId="2B0B70CB" w14:textId="77777777" w:rsidTr="004D1A95">
        <w:trPr>
          <w:trHeight w:val="206"/>
        </w:trPr>
        <w:tc>
          <w:tcPr>
            <w:tcW w:w="20" w:type="dxa"/>
          </w:tcPr>
          <w:p w14:paraId="083B5327" w14:textId="77777777" w:rsidR="00D65D4C" w:rsidRDefault="00D65D4C" w:rsidP="007C43FF"/>
        </w:tc>
        <w:tc>
          <w:tcPr>
            <w:tcW w:w="2001" w:type="dxa"/>
          </w:tcPr>
          <w:p w14:paraId="66F1A8FA" w14:textId="2BDABE47" w:rsidR="00D65D4C" w:rsidRDefault="00D65D4C" w:rsidP="007C43FF">
            <w:pPr>
              <w:pStyle w:val="Heading1"/>
            </w:pPr>
          </w:p>
        </w:tc>
        <w:tc>
          <w:tcPr>
            <w:tcW w:w="2001" w:type="dxa"/>
          </w:tcPr>
          <w:p w14:paraId="5FEC664B" w14:textId="77777777" w:rsidR="00D65D4C" w:rsidRDefault="00D65D4C" w:rsidP="007C43FF">
            <w:pPr>
              <w:pStyle w:val="Heading1"/>
            </w:pPr>
          </w:p>
        </w:tc>
        <w:tc>
          <w:tcPr>
            <w:tcW w:w="20" w:type="dxa"/>
          </w:tcPr>
          <w:p w14:paraId="0B1D4588" w14:textId="77777777" w:rsidR="00D65D4C" w:rsidRDefault="00D65D4C" w:rsidP="007C43FF"/>
        </w:tc>
        <w:tc>
          <w:tcPr>
            <w:tcW w:w="7532" w:type="dxa"/>
            <w:tcBorders>
              <w:bottom w:val="single" w:sz="12" w:space="0" w:color="auto"/>
            </w:tcBorders>
          </w:tcPr>
          <w:p w14:paraId="160EA16D" w14:textId="77777777" w:rsidR="004D1A95" w:rsidRDefault="004D1A95" w:rsidP="007C43FF">
            <w:pPr>
              <w:pStyle w:val="Heading1"/>
            </w:pPr>
          </w:p>
          <w:p w14:paraId="7D0136AA" w14:textId="33FDD0A7" w:rsidR="00517373" w:rsidRPr="00517373" w:rsidRDefault="006A667C" w:rsidP="00B815A0">
            <w:pPr>
              <w:pStyle w:val="Heading1"/>
            </w:pPr>
            <w:r>
              <w:t xml:space="preserve"> </w:t>
            </w:r>
            <w:sdt>
              <w:sdtPr>
                <w:id w:val="-447008296"/>
                <w:placeholder>
                  <w:docPart w:val="4EFFBD9ABDB94E718C40D6E34195A10C"/>
                </w:placeholder>
                <w:temporary/>
                <w:showingPlcHdr/>
                <w15:appearance w15:val="hidden"/>
              </w:sdtPr>
              <w:sdtContent>
                <w:r w:rsidR="00D65D4C" w:rsidRPr="00173B36">
                  <w:t>PROFILE</w:t>
                </w:r>
              </w:sdtContent>
            </w:sdt>
            <w:r w:rsidR="00386F4B">
              <w:t xml:space="preserve"> </w:t>
            </w:r>
            <w:r w:rsidR="00A07BC5">
              <w:t>|SUMMARY</w:t>
            </w:r>
          </w:p>
        </w:tc>
        <w:tc>
          <w:tcPr>
            <w:tcW w:w="78" w:type="dxa"/>
          </w:tcPr>
          <w:p w14:paraId="329B03CE" w14:textId="77777777" w:rsidR="00D65D4C" w:rsidRDefault="00D65D4C" w:rsidP="007C43FF">
            <w:pPr>
              <w:pStyle w:val="Heading1"/>
            </w:pPr>
          </w:p>
        </w:tc>
        <w:tc>
          <w:tcPr>
            <w:tcW w:w="20" w:type="dxa"/>
          </w:tcPr>
          <w:p w14:paraId="7FEDCCF9" w14:textId="77777777" w:rsidR="00D65D4C" w:rsidRDefault="00D65D4C" w:rsidP="007C43FF"/>
        </w:tc>
        <w:tc>
          <w:tcPr>
            <w:tcW w:w="20" w:type="dxa"/>
          </w:tcPr>
          <w:p w14:paraId="60DD762C" w14:textId="77777777" w:rsidR="00D65D4C" w:rsidRDefault="00D65D4C" w:rsidP="007C43FF"/>
        </w:tc>
      </w:tr>
      <w:tr w:rsidR="004D1A95" w14:paraId="00EE3A14" w14:textId="77777777" w:rsidTr="001C3CF6">
        <w:trPr>
          <w:gridAfter w:val="1"/>
          <w:wAfter w:w="20" w:type="dxa"/>
          <w:trHeight w:val="1134"/>
        </w:trPr>
        <w:tc>
          <w:tcPr>
            <w:tcW w:w="20" w:type="dxa"/>
          </w:tcPr>
          <w:p w14:paraId="70F2EA6B" w14:textId="77777777" w:rsidR="007D5F59" w:rsidRPr="00EE6912" w:rsidRDefault="007D5F59" w:rsidP="007C43FF">
            <w:pPr>
              <w:rPr>
                <w:rFonts w:eastAsiaTheme="majorEastAsia" w:cs="Times New Roman (Headings CS)"/>
                <w:bCs/>
                <w:caps/>
                <w:color w:val="auto"/>
                <w:szCs w:val="32"/>
              </w:rPr>
            </w:pPr>
          </w:p>
        </w:tc>
        <w:tc>
          <w:tcPr>
            <w:tcW w:w="4002" w:type="dxa"/>
            <w:gridSpan w:val="2"/>
            <w:vMerge w:val="restart"/>
            <w:shd w:val="clear" w:color="auto" w:fill="F2F2F2" w:themeFill="background1" w:themeFillShade="F2"/>
          </w:tcPr>
          <w:p w14:paraId="0CFCFB8C" w14:textId="466EB0F2" w:rsidR="00805931" w:rsidRPr="00B549C7" w:rsidRDefault="00674374" w:rsidP="007C43FF">
            <w:pPr>
              <w:pStyle w:val="Heading2"/>
              <w:rPr>
                <w:rFonts w:asciiTheme="majorBidi" w:hAnsiTheme="majorBidi" w:cstheme="majorBidi"/>
                <w:b/>
                <w: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caps/>
                <w:sz w:val="18"/>
                <w:szCs w:val="18"/>
              </w:rPr>
              <w:t xml:space="preserve"> </w:t>
            </w:r>
            <w:r w:rsidR="00DF0AF3" w:rsidRPr="00B549C7">
              <w:rPr>
                <w:rFonts w:asciiTheme="majorBidi" w:hAnsiTheme="majorBidi" w:cstheme="majorBidi"/>
                <w:b/>
                <w:caps/>
                <w:sz w:val="18"/>
                <w:szCs w:val="18"/>
              </w:rPr>
              <w:t>CONTACT</w:t>
            </w:r>
          </w:p>
          <w:p w14:paraId="60FD431E" w14:textId="005EA34A" w:rsidR="00026542" w:rsidRPr="00026542" w:rsidRDefault="00026542" w:rsidP="007C43FF">
            <w:r>
              <w:t>___________________________</w:t>
            </w:r>
          </w:p>
          <w:p w14:paraId="03647DA5" w14:textId="5CA50A95" w:rsidR="00C15519" w:rsidRDefault="00D914BE" w:rsidP="00400953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color w:val="000000"/>
                <w:sz w:val="18"/>
              </w:rPr>
            </w:pPr>
            <w:r w:rsidRPr="00D914BE">
              <w:rPr>
                <w:rFonts w:ascii="Segoe UI" w:eastAsia="Segoe UI" w:hAnsi="Segoe UI" w:cs="Segoe UI"/>
                <w:b/>
                <w:bCs/>
                <w:color w:val="000000"/>
                <w:sz w:val="18"/>
              </w:rPr>
              <w:t>Current:</w:t>
            </w:r>
            <w:r w:rsidRPr="00D914BE">
              <w:rPr>
                <w:rFonts w:ascii="Segoe UI" w:eastAsia="Segoe UI" w:hAnsi="Segoe UI" w:cs="Segoe UI"/>
                <w:bCs/>
                <w:color w:val="000000"/>
                <w:sz w:val="18"/>
              </w:rPr>
              <w:t xml:space="preserve"> Bahrain · +973 3805 3730</w:t>
            </w:r>
            <w:r w:rsidRPr="00D914BE">
              <w:rPr>
                <w:rFonts w:ascii="Segoe UI" w:eastAsia="Segoe UI" w:hAnsi="Segoe UI" w:cs="Segoe UI"/>
                <w:bCs/>
                <w:color w:val="000000"/>
                <w:sz w:val="18"/>
              </w:rPr>
              <w:br/>
            </w:r>
            <w:r w:rsidRPr="00D914BE">
              <w:rPr>
                <w:rFonts w:ascii="Segoe UI" w:eastAsia="Segoe UI" w:hAnsi="Segoe UI" w:cs="Segoe UI"/>
                <w:b/>
                <w:bCs/>
                <w:color w:val="000000"/>
                <w:sz w:val="18"/>
              </w:rPr>
              <w:t>Home:</w:t>
            </w:r>
            <w:r w:rsidRPr="006B2F4F">
              <w:rPr>
                <w:rFonts w:ascii="Segoe UI" w:eastAsia="Segoe UI" w:hAnsi="Segoe UI" w:cs="Segoe UI"/>
                <w:b/>
                <w:bCs/>
                <w:color w:val="000000"/>
                <w:sz w:val="18"/>
              </w:rPr>
              <w:t xml:space="preserve"> India · </w:t>
            </w:r>
            <w:r w:rsidRPr="006B2F4F">
              <w:rPr>
                <w:rFonts w:ascii="Segoe UI" w:eastAsia="Segoe UI" w:hAnsi="Segoe UI" w:cs="Segoe UI"/>
                <w:color w:val="000000"/>
                <w:sz w:val="18"/>
              </w:rPr>
              <w:t>+91 98202 34089</w:t>
            </w:r>
            <w:r w:rsidRPr="006B2F4F">
              <w:rPr>
                <w:rFonts w:ascii="Segoe UI" w:eastAsia="Segoe UI" w:hAnsi="Segoe UI" w:cs="Segoe UI"/>
                <w:color w:val="000000"/>
                <w:sz w:val="18"/>
              </w:rPr>
              <w:br/>
            </w:r>
            <w:r w:rsidRPr="00D914BE">
              <w:rPr>
                <w:rFonts w:ascii="Segoe UI" w:eastAsia="Segoe UI" w:hAnsi="Segoe UI" w:cs="Segoe UI"/>
                <w:b/>
                <w:bCs/>
                <w:color w:val="000000"/>
                <w:sz w:val="18"/>
              </w:rPr>
              <w:t>Email:</w:t>
            </w:r>
            <w:r w:rsidRPr="006B2F4F">
              <w:rPr>
                <w:rFonts w:ascii="Segoe UI" w:eastAsia="Segoe UI" w:hAnsi="Segoe UI" w:cs="Segoe UI"/>
                <w:b/>
                <w:bCs/>
                <w:color w:val="000000"/>
                <w:sz w:val="18"/>
              </w:rPr>
              <w:t xml:space="preserve"> </w:t>
            </w:r>
            <w:r w:rsidRPr="006B2F4F">
              <w:rPr>
                <w:rFonts w:ascii="Segoe UI" w:eastAsia="Segoe UI" w:hAnsi="Segoe UI" w:cs="Segoe UI"/>
                <w:color w:val="000000"/>
                <w:sz w:val="18"/>
              </w:rPr>
              <w:t>shivanaik.it@gmail.com</w:t>
            </w:r>
            <w:r w:rsidRPr="006B2F4F">
              <w:rPr>
                <w:rFonts w:ascii="Segoe UI" w:eastAsia="Segoe UI" w:hAnsi="Segoe UI" w:cs="Segoe UI"/>
                <w:color w:val="000000"/>
                <w:sz w:val="18"/>
              </w:rPr>
              <w:br/>
            </w:r>
            <w:r w:rsidRPr="00D914BE">
              <w:rPr>
                <w:rFonts w:ascii="Segoe UI" w:eastAsia="Segoe UI" w:hAnsi="Segoe UI" w:cs="Segoe UI"/>
                <w:b/>
                <w:bCs/>
                <w:color w:val="000000"/>
                <w:sz w:val="18"/>
              </w:rPr>
              <w:t>GitHub:</w:t>
            </w:r>
            <w:r w:rsidRPr="006B2F4F">
              <w:rPr>
                <w:rFonts w:ascii="Segoe UI" w:eastAsia="Segoe UI" w:hAnsi="Segoe UI" w:cs="Segoe UI"/>
                <w:b/>
                <w:bCs/>
                <w:color w:val="000000"/>
                <w:sz w:val="18"/>
              </w:rPr>
              <w:t xml:space="preserve"> </w:t>
            </w:r>
            <w:r w:rsidRPr="006B2F4F">
              <w:rPr>
                <w:rFonts w:ascii="Segoe UI" w:eastAsia="Segoe UI" w:hAnsi="Segoe UI" w:cs="Segoe UI"/>
                <w:color w:val="000000"/>
                <w:sz w:val="18"/>
              </w:rPr>
              <w:t>github.com/</w:t>
            </w:r>
            <w:r w:rsidR="00272A03">
              <w:rPr>
                <w:rFonts w:ascii="Segoe UI" w:eastAsia="Segoe UI" w:hAnsi="Segoe UI" w:cs="Segoe UI"/>
                <w:color w:val="000000"/>
                <w:sz w:val="18"/>
              </w:rPr>
              <w:t>S</w:t>
            </w:r>
            <w:r w:rsidRPr="006B2F4F">
              <w:rPr>
                <w:rFonts w:ascii="Segoe UI" w:eastAsia="Segoe UI" w:hAnsi="Segoe UI" w:cs="Segoe UI"/>
                <w:color w:val="000000"/>
                <w:sz w:val="18"/>
              </w:rPr>
              <w:t>hiva</w:t>
            </w:r>
            <w:r w:rsidR="00272A03">
              <w:rPr>
                <w:rFonts w:ascii="Segoe UI" w:eastAsia="Segoe UI" w:hAnsi="Segoe UI" w:cs="Segoe UI"/>
                <w:color w:val="000000"/>
                <w:sz w:val="18"/>
              </w:rPr>
              <w:t>O</w:t>
            </w:r>
            <w:r w:rsidRPr="006B2F4F">
              <w:rPr>
                <w:rFonts w:ascii="Segoe UI" w:eastAsia="Segoe UI" w:hAnsi="Segoe UI" w:cs="Segoe UI"/>
                <w:color w:val="000000"/>
                <w:sz w:val="18"/>
              </w:rPr>
              <w:t>ps</w:t>
            </w:r>
          </w:p>
          <w:p w14:paraId="14B2353A" w14:textId="3EEFBD57" w:rsidR="00DF14AE" w:rsidRPr="006B2F4F" w:rsidRDefault="00C15519" w:rsidP="00C15519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/>
                <w:bCs/>
                <w:color w:val="000000"/>
                <w:sz w:val="18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8"/>
              </w:rPr>
              <w:t xml:space="preserve">LinkedIn: </w:t>
            </w:r>
            <w:r w:rsidRPr="00C15519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</w:t>
            </w:r>
            <w:r w:rsidRPr="00D37B43">
              <w:rPr>
                <w:rFonts w:ascii="Segoe UI" w:eastAsia="Segoe UI" w:hAnsi="Segoe UI" w:cs="Segoe UI"/>
                <w:color w:val="000000"/>
                <w:sz w:val="18"/>
              </w:rPr>
              <w:t>www.linkedin.com/in/ShivaOps</w:t>
            </w:r>
            <w:r w:rsidR="00D914BE" w:rsidRPr="006B2F4F">
              <w:rPr>
                <w:rFonts w:ascii="Segoe UI" w:eastAsia="Segoe UI" w:hAnsi="Segoe UI" w:cs="Segoe UI"/>
                <w:b/>
                <w:bCs/>
                <w:color w:val="000000"/>
                <w:sz w:val="18"/>
              </w:rPr>
              <w:br/>
            </w:r>
            <w:r w:rsidR="00400953" w:rsidRPr="00400953">
              <w:rPr>
                <w:rFonts w:ascii="Segoe UI" w:eastAsia="Segoe UI" w:hAnsi="Segoe UI" w:cs="Segoe UI"/>
                <w:b/>
                <w:bCs/>
                <w:color w:val="000000"/>
                <w:sz w:val="18"/>
              </w:rPr>
              <w:t>Portfolio</w:t>
            </w:r>
            <w:r w:rsidR="00D914BE" w:rsidRPr="00D914BE">
              <w:rPr>
                <w:rFonts w:ascii="Segoe UI" w:eastAsia="Segoe UI" w:hAnsi="Segoe UI" w:cs="Segoe UI"/>
                <w:b/>
                <w:bCs/>
                <w:color w:val="000000"/>
                <w:sz w:val="18"/>
              </w:rPr>
              <w:t>:</w:t>
            </w:r>
            <w:r w:rsidR="00D914BE" w:rsidRPr="006B2F4F">
              <w:rPr>
                <w:rFonts w:ascii="Segoe UI" w:eastAsia="Segoe UI" w:hAnsi="Segoe UI" w:cs="Segoe UI"/>
                <w:b/>
                <w:bCs/>
                <w:color w:val="000000"/>
                <w:sz w:val="18"/>
              </w:rPr>
              <w:t xml:space="preserve"> </w:t>
            </w:r>
            <w:r w:rsidR="00272A03">
              <w:rPr>
                <w:rFonts w:ascii="Segoe UI" w:eastAsia="Segoe UI" w:hAnsi="Segoe UI" w:cs="Segoe UI"/>
                <w:color w:val="000000"/>
                <w:sz w:val="18"/>
              </w:rPr>
              <w:t>S</w:t>
            </w:r>
            <w:r w:rsidR="00D914BE" w:rsidRPr="006B2F4F">
              <w:rPr>
                <w:rFonts w:ascii="Segoe UI" w:eastAsia="Segoe UI" w:hAnsi="Segoe UI" w:cs="Segoe UI"/>
                <w:color w:val="000000"/>
                <w:sz w:val="18"/>
              </w:rPr>
              <w:t>hiva</w:t>
            </w:r>
            <w:r w:rsidR="00272A03">
              <w:rPr>
                <w:rFonts w:ascii="Segoe UI" w:eastAsia="Segoe UI" w:hAnsi="Segoe UI" w:cs="Segoe UI"/>
                <w:color w:val="000000"/>
                <w:sz w:val="18"/>
              </w:rPr>
              <w:t>O</w:t>
            </w:r>
            <w:r w:rsidR="00D914BE" w:rsidRPr="006B2F4F">
              <w:rPr>
                <w:rFonts w:ascii="Segoe UI" w:eastAsia="Segoe UI" w:hAnsi="Segoe UI" w:cs="Segoe UI"/>
                <w:color w:val="000000"/>
                <w:sz w:val="18"/>
              </w:rPr>
              <w:t>ps.github.io</w:t>
            </w:r>
            <w:r w:rsidR="00D914BE" w:rsidRPr="006B2F4F">
              <w:rPr>
                <w:rFonts w:ascii="Segoe UI" w:eastAsia="Segoe UI" w:hAnsi="Segoe UI" w:cs="Segoe UI"/>
                <w:color w:val="000000"/>
                <w:sz w:val="18"/>
              </w:rPr>
              <w:br/>
            </w:r>
            <w:r w:rsidR="00D914BE" w:rsidRPr="00D914BE">
              <w:rPr>
                <w:rFonts w:ascii="Segoe UI" w:eastAsia="Segoe UI" w:hAnsi="Segoe UI" w:cs="Segoe UI"/>
                <w:b/>
                <w:bCs/>
                <w:color w:val="000000"/>
                <w:sz w:val="18"/>
              </w:rPr>
              <w:t>YouTube</w:t>
            </w:r>
            <w:r w:rsidR="00D914BE" w:rsidRPr="004270F5">
              <w:rPr>
                <w:rFonts w:ascii="Segoe UI" w:eastAsia="Segoe UI" w:hAnsi="Segoe UI" w:cs="Segoe UI"/>
                <w:color w:val="000000"/>
                <w:sz w:val="18"/>
              </w:rPr>
              <w:t xml:space="preserve">: </w:t>
            </w:r>
            <w:r w:rsidR="004270F5" w:rsidRPr="004270F5">
              <w:rPr>
                <w:rFonts w:ascii="Segoe UI" w:eastAsia="Segoe UI" w:hAnsi="Segoe UI" w:cs="Segoe UI"/>
                <w:color w:val="000000"/>
                <w:sz w:val="18"/>
              </w:rPr>
              <w:t>www.youtube.com/@</w:t>
            </w:r>
            <w:r w:rsidR="00272A03">
              <w:rPr>
                <w:rFonts w:ascii="Segoe UI" w:eastAsia="Segoe UI" w:hAnsi="Segoe UI" w:cs="Segoe UI"/>
                <w:color w:val="000000"/>
                <w:sz w:val="18"/>
              </w:rPr>
              <w:t>S</w:t>
            </w:r>
            <w:r w:rsidR="004270F5" w:rsidRPr="004270F5">
              <w:rPr>
                <w:rFonts w:ascii="Segoe UI" w:eastAsia="Segoe UI" w:hAnsi="Segoe UI" w:cs="Segoe UI"/>
                <w:color w:val="000000"/>
                <w:sz w:val="18"/>
              </w:rPr>
              <w:t>hiva</w:t>
            </w:r>
            <w:r w:rsidR="00272A03">
              <w:rPr>
                <w:rFonts w:ascii="Segoe UI" w:eastAsia="Segoe UI" w:hAnsi="Segoe UI" w:cs="Segoe UI"/>
                <w:color w:val="000000"/>
                <w:sz w:val="18"/>
              </w:rPr>
              <w:t>O</w:t>
            </w:r>
            <w:r w:rsidR="004270F5" w:rsidRPr="004270F5">
              <w:rPr>
                <w:rFonts w:ascii="Segoe UI" w:eastAsia="Segoe UI" w:hAnsi="Segoe UI" w:cs="Segoe UI"/>
                <w:color w:val="000000"/>
                <w:sz w:val="18"/>
              </w:rPr>
              <w:t>ps-</w:t>
            </w:r>
            <w:r w:rsidR="002C2E71">
              <w:rPr>
                <w:rFonts w:ascii="Segoe UI" w:eastAsia="Segoe UI" w:hAnsi="Segoe UI" w:cs="Segoe UI"/>
                <w:color w:val="000000"/>
                <w:sz w:val="18"/>
              </w:rPr>
              <w:t>AI</w:t>
            </w:r>
          </w:p>
          <w:p w14:paraId="75E2A603" w14:textId="77777777" w:rsidR="00767E58" w:rsidRPr="00B549C7" w:rsidRDefault="00767E58" w:rsidP="00BB67C5">
            <w:pPr>
              <w:rPr>
                <w:rFonts w:asciiTheme="majorBidi" w:hAnsiTheme="majorBidi" w:cstheme="majorBidi"/>
                <w:sz w:val="18"/>
              </w:rPr>
            </w:pPr>
          </w:p>
          <w:p w14:paraId="7D486253" w14:textId="42A81D09" w:rsidR="00DB7349" w:rsidRDefault="00674374" w:rsidP="00DB7349">
            <w:pPr>
              <w:pStyle w:val="Heading1"/>
            </w:pPr>
            <w:r>
              <w:t xml:space="preserve"> </w:t>
            </w:r>
            <w:sdt>
              <w:sdtPr>
                <w:id w:val="259270251"/>
                <w:placeholder>
                  <w:docPart w:val="FD8A4BE6218F4C1495E005225FA22DB6"/>
                </w:placeholder>
                <w:temporary/>
                <w:showingPlcHdr/>
                <w15:appearance w15:val="hidden"/>
              </w:sdtPr>
              <w:sdtContent>
                <w:r w:rsidR="007D5F59" w:rsidRPr="00B549C7">
                  <w:rPr>
                    <w:rFonts w:asciiTheme="majorBidi" w:hAnsiTheme="majorBidi" w:cstheme="majorBidi"/>
                    <w:color w:val="000000" w:themeColor="text1"/>
                    <w:sz w:val="18"/>
                    <w:szCs w:val="18"/>
                  </w:rPr>
                  <w:t>SKILLS</w:t>
                </w:r>
              </w:sdtContent>
            </w:sdt>
          </w:p>
          <w:p w14:paraId="6F65B3BD" w14:textId="4B89B743" w:rsidR="001527A4" w:rsidRDefault="00DF0AF3" w:rsidP="00DB7349">
            <w:pPr>
              <w:pStyle w:val="Heading1"/>
              <w:rPr>
                <w:rFonts w:ascii="Segoe UI" w:eastAsia="Segoe UI" w:hAnsi="Segoe UI" w:cs="Segoe UI"/>
                <w:b w:val="0"/>
                <w:color w:val="000000"/>
                <w:sz w:val="18"/>
              </w:rPr>
            </w:pPr>
            <w:r>
              <w:rPr>
                <w:rFonts w:ascii="Segoe UI" w:eastAsia="Segoe UI" w:hAnsi="Segoe UI" w:cs="Segoe UI"/>
                <w:color w:val="000000"/>
                <w:sz w:val="18"/>
              </w:rPr>
              <w:t>________________________________</w:t>
            </w:r>
            <w:r w:rsidR="00312A44">
              <w:rPr>
                <w:rFonts w:ascii="Segoe UI" w:eastAsia="Segoe UI" w:hAnsi="Segoe UI" w:cs="Segoe UI"/>
                <w:color w:val="000000"/>
                <w:sz w:val="18"/>
              </w:rPr>
              <w:t>___</w:t>
            </w:r>
          </w:p>
          <w:p w14:paraId="52194F8C" w14:textId="048B4F16" w:rsidR="007D5F59" w:rsidRPr="006D6057" w:rsidRDefault="007D5F59" w:rsidP="00432679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/>
                <w:color w:val="000000"/>
                <w:sz w:val="18"/>
              </w:rPr>
            </w:pPr>
            <w:r w:rsidRPr="006D6057">
              <w:rPr>
                <w:rFonts w:ascii="Segoe UI" w:eastAsia="Segoe UI" w:hAnsi="Segoe UI" w:cs="Segoe UI"/>
                <w:b/>
                <w:color w:val="000000"/>
                <w:sz w:val="18"/>
              </w:rPr>
              <w:t>Database</w:t>
            </w:r>
          </w:p>
          <w:p w14:paraId="300DA24D" w14:textId="2A47000E" w:rsidR="007D5F59" w:rsidRPr="00705E9A" w:rsidRDefault="007D5F59" w:rsidP="00432679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  <w:r w:rsidRPr="00705E9A">
              <w:rPr>
                <w:rFonts w:ascii="Segoe UI" w:eastAsia="Segoe UI" w:hAnsi="Segoe UI" w:cs="Segoe UI"/>
                <w:bCs/>
                <w:color w:val="000000"/>
                <w:sz w:val="18"/>
              </w:rPr>
              <w:t>Oracle 1</w:t>
            </w:r>
            <w:r w:rsidR="00E00D68">
              <w:rPr>
                <w:rFonts w:ascii="Segoe UI" w:eastAsia="Segoe UI" w:hAnsi="Segoe UI" w:cs="Segoe UI"/>
                <w:bCs/>
                <w:color w:val="000000"/>
                <w:sz w:val="18"/>
              </w:rPr>
              <w:t>8</w:t>
            </w:r>
            <w:r w:rsidRPr="00705E9A">
              <w:rPr>
                <w:rFonts w:ascii="Segoe UI" w:eastAsia="Segoe UI" w:hAnsi="Segoe UI" w:cs="Segoe UI"/>
                <w:bCs/>
                <w:color w:val="000000"/>
                <w:sz w:val="18"/>
              </w:rPr>
              <w:t>c/11g/10g</w:t>
            </w:r>
          </w:p>
          <w:p w14:paraId="161821CB" w14:textId="77777777" w:rsidR="007D5F59" w:rsidRPr="00705E9A" w:rsidRDefault="007D5F59" w:rsidP="00432679">
            <w:pPr>
              <w:pStyle w:val="ListParagraph"/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</w:p>
          <w:p w14:paraId="36D5169A" w14:textId="51C679F5" w:rsidR="007D5F59" w:rsidRPr="006D6057" w:rsidRDefault="009C33D3" w:rsidP="00432679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/>
                <w:color w:val="000000"/>
                <w:sz w:val="18"/>
              </w:rPr>
            </w:pPr>
            <w:r w:rsidRPr="009C33D3">
              <w:rPr>
                <w:rFonts w:ascii="Segoe UI" w:eastAsia="Segoe UI" w:hAnsi="Segoe UI" w:cs="Segoe UI"/>
                <w:b/>
                <w:color w:val="000000"/>
                <w:sz w:val="18"/>
              </w:rPr>
              <w:t xml:space="preserve">Oracle Development </w:t>
            </w:r>
            <w:r w:rsidR="00676362" w:rsidRPr="009C33D3">
              <w:rPr>
                <w:rFonts w:ascii="Segoe UI" w:eastAsia="Segoe UI" w:hAnsi="Segoe UI" w:cs="Segoe UI"/>
                <w:b/>
                <w:color w:val="000000"/>
                <w:sz w:val="18"/>
              </w:rPr>
              <w:t>Tools</w:t>
            </w:r>
            <w:r w:rsidR="007D5F59" w:rsidRPr="006D6057">
              <w:rPr>
                <w:rFonts w:ascii="Segoe UI" w:eastAsia="Segoe UI" w:hAnsi="Segoe UI" w:cs="Segoe UI"/>
                <w:b/>
                <w:color w:val="000000"/>
                <w:sz w:val="18"/>
              </w:rPr>
              <w:t xml:space="preserve"> (</w:t>
            </w:r>
            <w:r w:rsidR="00676362" w:rsidRPr="00676362">
              <w:rPr>
                <w:rFonts w:ascii="Segoe UI" w:eastAsia="Segoe UI" w:hAnsi="Segoe UI" w:cs="Segoe UI"/>
                <w:bCs/>
                <w:color w:val="000000"/>
                <w:sz w:val="18"/>
              </w:rPr>
              <w:t>Expertise</w:t>
            </w:r>
            <w:r w:rsidR="007D5F59" w:rsidRPr="006D6057">
              <w:rPr>
                <w:rFonts w:ascii="Segoe UI" w:eastAsia="Segoe UI" w:hAnsi="Segoe UI" w:cs="Segoe UI"/>
                <w:b/>
                <w:color w:val="000000"/>
                <w:sz w:val="18"/>
              </w:rPr>
              <w:t>)</w:t>
            </w:r>
          </w:p>
          <w:p w14:paraId="27D0F215" w14:textId="00D9F33B" w:rsidR="007D5F59" w:rsidRPr="00705E9A" w:rsidRDefault="007D5F59" w:rsidP="00432679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  <w:r w:rsidRPr="00705E9A">
              <w:rPr>
                <w:rFonts w:ascii="Segoe UI" w:eastAsia="Segoe UI" w:hAnsi="Segoe UI" w:cs="Segoe UI"/>
                <w:bCs/>
                <w:color w:val="000000"/>
                <w:sz w:val="18"/>
              </w:rPr>
              <w:t>Oracle Forms | Oracle Reports (all version)</w:t>
            </w:r>
          </w:p>
          <w:p w14:paraId="2F8187C7" w14:textId="77777777" w:rsidR="003F37B9" w:rsidRDefault="003F37B9" w:rsidP="00432679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/>
                <w:color w:val="000000"/>
                <w:sz w:val="18"/>
              </w:rPr>
            </w:pPr>
          </w:p>
          <w:p w14:paraId="569E9C0C" w14:textId="252C4C8D" w:rsidR="00897F3D" w:rsidRDefault="00897F3D" w:rsidP="00432679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/>
                <w:color w:val="000000"/>
                <w:sz w:val="18"/>
              </w:rPr>
            </w:pPr>
            <w:r w:rsidRPr="00897F3D">
              <w:rPr>
                <w:rFonts w:ascii="Segoe UI" w:eastAsia="Segoe UI" w:hAnsi="Segoe UI" w:cs="Segoe UI"/>
                <w:b/>
                <w:color w:val="000000"/>
                <w:sz w:val="18"/>
              </w:rPr>
              <w:t>Programming / Scripting</w:t>
            </w:r>
          </w:p>
          <w:p w14:paraId="2D2C2F8F" w14:textId="4454BF41" w:rsidR="007D5F59" w:rsidRPr="00705E9A" w:rsidRDefault="007D5F59" w:rsidP="00432679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  <w:r w:rsidRPr="00705E9A">
              <w:rPr>
                <w:rFonts w:ascii="Segoe UI" w:eastAsia="Segoe UI" w:hAnsi="Segoe UI" w:cs="Segoe UI"/>
                <w:bCs/>
                <w:color w:val="000000"/>
                <w:sz w:val="18"/>
              </w:rPr>
              <w:t>Oracle SQL &amp; PL/SQL (</w:t>
            </w:r>
            <w:r w:rsidR="00676362" w:rsidRPr="00705E9A">
              <w:rPr>
                <w:rFonts w:ascii="Segoe UI" w:eastAsia="Segoe UI" w:hAnsi="Segoe UI" w:cs="Segoe UI"/>
                <w:bCs/>
                <w:color w:val="000000"/>
                <w:sz w:val="18"/>
              </w:rPr>
              <w:t>Expertise</w:t>
            </w:r>
            <w:r w:rsidRPr="00705E9A">
              <w:rPr>
                <w:rFonts w:ascii="Segoe UI" w:eastAsia="Segoe UI" w:hAnsi="Segoe UI" w:cs="Segoe UI"/>
                <w:bCs/>
                <w:color w:val="000000"/>
                <w:sz w:val="18"/>
              </w:rPr>
              <w:t>)</w:t>
            </w:r>
          </w:p>
          <w:p w14:paraId="132957CB" w14:textId="0239E986" w:rsidR="007D5F59" w:rsidRPr="00705E9A" w:rsidRDefault="007D5F59" w:rsidP="00432679">
            <w:pPr>
              <w:autoSpaceDE w:val="0"/>
              <w:autoSpaceDN w:val="0"/>
              <w:spacing w:line="256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  <w:r w:rsidRPr="00705E9A">
              <w:rPr>
                <w:rFonts w:ascii="Segoe UI" w:eastAsia="Segoe UI" w:hAnsi="Segoe UI" w:cs="Segoe UI"/>
                <w:bCs/>
                <w:color w:val="000000"/>
                <w:sz w:val="18"/>
              </w:rPr>
              <w:t>Linux/Unix Shell Scripting</w:t>
            </w:r>
          </w:p>
          <w:p w14:paraId="0DBD0CDB" w14:textId="77777777" w:rsidR="007D5F59" w:rsidRPr="00705E9A" w:rsidRDefault="007D5F59" w:rsidP="00432679">
            <w:pPr>
              <w:widowControl w:val="0"/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</w:p>
          <w:p w14:paraId="7E8854D2" w14:textId="58B2C4F0" w:rsidR="00800943" w:rsidRPr="006D6057" w:rsidRDefault="007D5F59" w:rsidP="00432679">
            <w:pPr>
              <w:widowControl w:val="0"/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/>
                <w:color w:val="000000"/>
                <w:sz w:val="18"/>
              </w:rPr>
            </w:pPr>
            <w:r w:rsidRPr="006D6057">
              <w:rPr>
                <w:rFonts w:ascii="Segoe UI" w:eastAsia="Segoe UI" w:hAnsi="Segoe UI" w:cs="Segoe UI"/>
                <w:b/>
                <w:color w:val="000000"/>
                <w:sz w:val="18"/>
              </w:rPr>
              <w:t>Agentic AI</w:t>
            </w:r>
            <w:r w:rsidR="00800943" w:rsidRPr="006D6057">
              <w:rPr>
                <w:rFonts w:ascii="Segoe UI" w:eastAsia="Segoe UI" w:hAnsi="Segoe UI" w:cs="Segoe UI"/>
                <w:b/>
                <w:color w:val="000000"/>
                <w:sz w:val="18"/>
              </w:rPr>
              <w:t xml:space="preserve"> </w:t>
            </w:r>
            <w:r w:rsidR="000953AE" w:rsidRPr="006D6057">
              <w:rPr>
                <w:rFonts w:ascii="Segoe UI" w:eastAsia="Segoe UI" w:hAnsi="Segoe UI" w:cs="Segoe UI"/>
                <w:b/>
                <w:color w:val="000000"/>
                <w:sz w:val="18"/>
              </w:rPr>
              <w:t xml:space="preserve">| </w:t>
            </w:r>
            <w:r w:rsidR="00513924" w:rsidRPr="006D6057">
              <w:rPr>
                <w:rFonts w:ascii="Segoe UI" w:eastAsia="Segoe UI" w:hAnsi="Segoe UI" w:cs="Segoe UI"/>
                <w:b/>
                <w:color w:val="000000"/>
                <w:sz w:val="18"/>
              </w:rPr>
              <w:t xml:space="preserve">Web </w:t>
            </w:r>
            <w:r w:rsidR="00513924" w:rsidRPr="00737E39">
              <w:rPr>
                <w:b/>
                <w:bCs/>
              </w:rPr>
              <w:t>Development</w:t>
            </w:r>
          </w:p>
          <w:p w14:paraId="76D34BFC" w14:textId="2B5C26E1" w:rsidR="00800943" w:rsidRDefault="00513924" w:rsidP="00432679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  <w:r w:rsidRPr="00705E9A">
              <w:rPr>
                <w:rFonts w:ascii="Segoe UI" w:eastAsia="Segoe UI" w:hAnsi="Segoe UI" w:cs="Segoe UI"/>
                <w:bCs/>
                <w:color w:val="000000"/>
                <w:sz w:val="18"/>
              </w:rPr>
              <w:t>Python, Langraph</w:t>
            </w:r>
            <w:r w:rsidR="007D5F59" w:rsidRPr="00705E9A">
              <w:rPr>
                <w:rFonts w:ascii="Segoe UI" w:eastAsia="Segoe UI" w:hAnsi="Segoe UI" w:cs="Segoe UI"/>
                <w:bCs/>
                <w:color w:val="000000"/>
                <w:sz w:val="18"/>
              </w:rPr>
              <w:t xml:space="preserve">, Fast </w:t>
            </w:r>
            <w:r w:rsidR="006754E5">
              <w:rPr>
                <w:rFonts w:ascii="Segoe UI" w:eastAsia="Segoe UI" w:hAnsi="Segoe UI" w:cs="Segoe UI"/>
                <w:bCs/>
                <w:color w:val="000000"/>
                <w:sz w:val="18"/>
              </w:rPr>
              <w:t>API</w:t>
            </w:r>
          </w:p>
          <w:p w14:paraId="33E5F10E" w14:textId="094C5250" w:rsidR="007D5F59" w:rsidRPr="00705E9A" w:rsidRDefault="001C7EDE" w:rsidP="00432679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  <w:r w:rsidRPr="00705E9A">
              <w:rPr>
                <w:rFonts w:ascii="Segoe UI" w:eastAsia="Segoe UI" w:hAnsi="Segoe UI" w:cs="Segoe UI"/>
                <w:bCs/>
                <w:color w:val="000000"/>
                <w:sz w:val="18"/>
              </w:rPr>
              <w:t>HTML,</w:t>
            </w:r>
            <w:r w:rsidR="00800943" w:rsidRPr="00705E9A">
              <w:rPr>
                <w:rFonts w:ascii="Segoe UI" w:eastAsia="Segoe UI" w:hAnsi="Segoe UI" w:cs="Segoe UI"/>
                <w:bCs/>
                <w:color w:val="000000"/>
                <w:sz w:val="18"/>
              </w:rPr>
              <w:t xml:space="preserve"> </w:t>
            </w:r>
            <w:r w:rsidRPr="00705E9A">
              <w:rPr>
                <w:rFonts w:ascii="Segoe UI" w:eastAsia="Segoe UI" w:hAnsi="Segoe UI" w:cs="Segoe UI"/>
                <w:bCs/>
                <w:color w:val="000000"/>
                <w:sz w:val="18"/>
              </w:rPr>
              <w:t>JavaScript</w:t>
            </w:r>
          </w:p>
          <w:p w14:paraId="175D658E" w14:textId="77777777" w:rsidR="007D5F59" w:rsidRPr="00705E9A" w:rsidRDefault="007D5F59" w:rsidP="00432679">
            <w:pPr>
              <w:widowControl w:val="0"/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</w:p>
          <w:p w14:paraId="125FC175" w14:textId="77777777" w:rsidR="000648E3" w:rsidRPr="006D6057" w:rsidRDefault="000648E3" w:rsidP="00432679">
            <w:pPr>
              <w:widowControl w:val="0"/>
              <w:autoSpaceDE w:val="0"/>
              <w:autoSpaceDN w:val="0"/>
              <w:spacing w:line="300" w:lineRule="exact"/>
              <w:ind w:left="57"/>
              <w:rPr>
                <w:rFonts w:ascii="Segoe UI" w:eastAsia="Segoe UI" w:hAnsi="Segoe UI" w:cs="Segoe UI"/>
                <w:b/>
                <w:color w:val="000000"/>
                <w:sz w:val="18"/>
              </w:rPr>
            </w:pPr>
            <w:r w:rsidRPr="006D6057">
              <w:rPr>
                <w:rFonts w:ascii="Segoe UI" w:eastAsia="Segoe UI" w:hAnsi="Segoe UI" w:cs="Segoe UI"/>
                <w:b/>
                <w:color w:val="000000"/>
                <w:sz w:val="18"/>
              </w:rPr>
              <w:t>DevOps Practice: -</w:t>
            </w:r>
          </w:p>
          <w:p w14:paraId="59CF1680" w14:textId="7333B4D5" w:rsidR="00021489" w:rsidRPr="00705E9A" w:rsidRDefault="00383F12" w:rsidP="00432679">
            <w:pPr>
              <w:autoSpaceDE w:val="0"/>
              <w:autoSpaceDN w:val="0"/>
              <w:spacing w:line="300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  <w:r w:rsidRPr="00705E9A">
              <w:rPr>
                <w:rFonts w:ascii="Segoe UI" w:eastAsia="Segoe UI" w:hAnsi="Segoe UI" w:cs="Segoe UI"/>
                <w:bCs/>
                <w:color w:val="000000"/>
                <w:sz w:val="18"/>
              </w:rPr>
              <w:t>Git, Jenkins,</w:t>
            </w:r>
            <w:r w:rsidR="000648E3" w:rsidRPr="00705E9A">
              <w:rPr>
                <w:rFonts w:ascii="Segoe UI" w:eastAsia="Segoe UI" w:hAnsi="Segoe UI" w:cs="Segoe UI"/>
                <w:bCs/>
                <w:color w:val="000000"/>
                <w:sz w:val="18"/>
              </w:rPr>
              <w:t xml:space="preserve"> Ansible, </w:t>
            </w:r>
            <w:r w:rsidRPr="00705E9A">
              <w:rPr>
                <w:rFonts w:ascii="Segoe UI" w:eastAsia="Segoe UI" w:hAnsi="Segoe UI" w:cs="Segoe UI"/>
                <w:bCs/>
                <w:color w:val="000000"/>
                <w:sz w:val="18"/>
              </w:rPr>
              <w:t>Docker,</w:t>
            </w:r>
            <w:r w:rsidR="000648E3" w:rsidRPr="00705E9A">
              <w:rPr>
                <w:rFonts w:ascii="Segoe UI" w:eastAsia="Segoe UI" w:hAnsi="Segoe UI" w:cs="Segoe UI"/>
                <w:bCs/>
                <w:color w:val="000000"/>
                <w:sz w:val="18"/>
              </w:rPr>
              <w:t xml:space="preserve"> </w:t>
            </w:r>
            <w:r w:rsidRPr="00705E9A">
              <w:rPr>
                <w:rFonts w:ascii="Segoe UI" w:eastAsia="Segoe UI" w:hAnsi="Segoe UI" w:cs="Segoe UI"/>
                <w:bCs/>
                <w:color w:val="000000"/>
                <w:sz w:val="18"/>
              </w:rPr>
              <w:t>Kubernetes,</w:t>
            </w:r>
          </w:p>
          <w:p w14:paraId="7E8D5EF8" w14:textId="21AD4CBC" w:rsidR="000648E3" w:rsidRPr="00705E9A" w:rsidRDefault="00383F12" w:rsidP="00432679">
            <w:pPr>
              <w:autoSpaceDE w:val="0"/>
              <w:autoSpaceDN w:val="0"/>
              <w:spacing w:line="300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  <w:r w:rsidRPr="00705E9A">
              <w:rPr>
                <w:rFonts w:ascii="Segoe UI" w:eastAsia="Segoe UI" w:hAnsi="Segoe UI" w:cs="Segoe UI"/>
                <w:bCs/>
                <w:color w:val="000000"/>
                <w:sz w:val="18"/>
              </w:rPr>
              <w:t>Terraform</w:t>
            </w:r>
            <w:r w:rsidR="000648E3" w:rsidRPr="00705E9A">
              <w:rPr>
                <w:rFonts w:ascii="Segoe UI" w:eastAsia="Segoe UI" w:hAnsi="Segoe UI" w:cs="Segoe UI"/>
                <w:bCs/>
                <w:color w:val="000000"/>
                <w:sz w:val="18"/>
              </w:rPr>
              <w:t>, Vagrant, Oracle Virtual Box</w:t>
            </w:r>
          </w:p>
          <w:p w14:paraId="2E171475" w14:textId="77777777" w:rsidR="00800943" w:rsidRDefault="00800943" w:rsidP="00432679">
            <w:pPr>
              <w:widowControl w:val="0"/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</w:p>
          <w:p w14:paraId="750DA64A" w14:textId="02CB3F44" w:rsidR="007D5F59" w:rsidRPr="006D6057" w:rsidRDefault="00B0251B" w:rsidP="00432679">
            <w:pPr>
              <w:widowControl w:val="0"/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/>
                <w:color w:val="000000"/>
                <w:sz w:val="18"/>
              </w:rPr>
            </w:pPr>
            <w:r w:rsidRPr="006D6057">
              <w:rPr>
                <w:rFonts w:ascii="Segoe UI" w:eastAsia="Segoe UI" w:hAnsi="Segoe UI" w:cs="Segoe UI"/>
                <w:b/>
                <w:color w:val="000000"/>
                <w:sz w:val="18"/>
              </w:rPr>
              <w:t xml:space="preserve">Cloud </w:t>
            </w:r>
            <w:r w:rsidRPr="00B0251B">
              <w:rPr>
                <w:rFonts w:ascii="Segoe UI" w:eastAsia="Segoe UI" w:hAnsi="Segoe UI" w:cs="Segoe UI"/>
                <w:b/>
                <w:color w:val="000000"/>
                <w:sz w:val="18"/>
              </w:rPr>
              <w:t>Fundamentals</w:t>
            </w:r>
          </w:p>
          <w:p w14:paraId="27B15D72" w14:textId="10659DCB" w:rsidR="007D5F59" w:rsidRPr="00705E9A" w:rsidRDefault="007D5F59" w:rsidP="00432679">
            <w:pPr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  <w:r w:rsidRPr="00705E9A">
              <w:rPr>
                <w:rFonts w:ascii="Segoe UI" w:eastAsia="Segoe UI" w:hAnsi="Segoe UI" w:cs="Segoe UI"/>
                <w:bCs/>
                <w:color w:val="000000"/>
                <w:sz w:val="18"/>
              </w:rPr>
              <w:t>AWS | Azure | OCI</w:t>
            </w:r>
          </w:p>
          <w:p w14:paraId="611CD82B" w14:textId="77777777" w:rsidR="007D5F59" w:rsidRDefault="007D5F59" w:rsidP="007C43FF">
            <w:pPr>
              <w:pStyle w:val="Heading2"/>
            </w:pPr>
          </w:p>
          <w:p w14:paraId="2E7E6EF2" w14:textId="36FDD383" w:rsidR="00CA09E4" w:rsidRDefault="00674374" w:rsidP="00CA09E4">
            <w:pPr>
              <w:pStyle w:val="Heading2"/>
              <w:rPr>
                <w:rFonts w:asciiTheme="majorBidi" w:hAnsiTheme="majorBidi" w:cstheme="majorBidi"/>
                <w:b/>
                <w: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caps/>
                <w:sz w:val="18"/>
                <w:szCs w:val="18"/>
              </w:rPr>
              <w:t xml:space="preserve"> </w:t>
            </w:r>
            <w:r w:rsidR="00CA09E4" w:rsidRPr="00B549C7">
              <w:rPr>
                <w:rFonts w:asciiTheme="majorBidi" w:hAnsiTheme="majorBidi" w:cstheme="majorBidi"/>
                <w:b/>
                <w:caps/>
                <w:sz w:val="18"/>
                <w:szCs w:val="18"/>
              </w:rPr>
              <w:t>CERTIFICATION</w:t>
            </w:r>
          </w:p>
          <w:p w14:paraId="70A54D2D" w14:textId="796D0E53" w:rsidR="00CA09E4" w:rsidRPr="00CA09E4" w:rsidRDefault="00CA09E4" w:rsidP="00CA09E4">
            <w:r>
              <w:t>___________________________</w:t>
            </w:r>
          </w:p>
          <w:p w14:paraId="43730777" w14:textId="77777777" w:rsidR="00CA09E4" w:rsidRPr="008D5E62" w:rsidRDefault="00CA09E4" w:rsidP="00CA09E4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  <w:r w:rsidRPr="008D5E62">
              <w:rPr>
                <w:rFonts w:ascii="Segoe UI" w:eastAsia="Segoe UI" w:hAnsi="Segoe UI" w:cs="Segoe UI"/>
                <w:bCs/>
                <w:color w:val="000000"/>
                <w:sz w:val="18"/>
              </w:rPr>
              <w:t>OCI AI Foundations Associate</w:t>
            </w:r>
          </w:p>
          <w:p w14:paraId="2EF239FF" w14:textId="77777777" w:rsidR="00CA09E4" w:rsidRDefault="00CA09E4" w:rsidP="00CA09E4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  <w:r w:rsidRPr="008D5E62">
              <w:rPr>
                <w:rFonts w:ascii="Segoe UI" w:eastAsia="Segoe UI" w:hAnsi="Segoe UI" w:cs="Segoe UI"/>
                <w:bCs/>
                <w:color w:val="000000"/>
                <w:sz w:val="18"/>
              </w:rPr>
              <w:t>OCI Data Science Professional</w:t>
            </w:r>
          </w:p>
          <w:p w14:paraId="1DA7B658" w14:textId="77777777" w:rsidR="00CA09E4" w:rsidRDefault="00CA09E4" w:rsidP="00CA09E4">
            <w:pPr>
              <w:pStyle w:val="Heading1"/>
            </w:pPr>
          </w:p>
          <w:p w14:paraId="2917CD51" w14:textId="0E644027" w:rsidR="00CA09E4" w:rsidRPr="006822D1" w:rsidRDefault="00674374" w:rsidP="00CA09E4">
            <w:pPr>
              <w:rPr>
                <w:rFonts w:ascii="Times New Roman" w:hAnsi="Times New Roman" w:cs="Times New Roman"/>
                <w:b/>
                <w:bCs/>
                <w:sz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</w:rPr>
              <w:t xml:space="preserve"> </w:t>
            </w:r>
            <w:r w:rsidR="00CA09E4" w:rsidRPr="006822D1">
              <w:rPr>
                <w:rFonts w:ascii="Times New Roman" w:hAnsi="Times New Roman" w:cs="Times New Roman"/>
                <w:b/>
                <w:bCs/>
                <w:sz w:val="18"/>
              </w:rPr>
              <w:t>EDUCATION</w:t>
            </w:r>
          </w:p>
          <w:p w14:paraId="2FD01DC0" w14:textId="5088BF18" w:rsidR="00CA09E4" w:rsidRPr="00312A44" w:rsidRDefault="00CA09E4" w:rsidP="00CA09E4">
            <w:r>
              <w:t>___________________________</w:t>
            </w:r>
          </w:p>
          <w:p w14:paraId="5E121E06" w14:textId="77777777" w:rsidR="00CA09E4" w:rsidRPr="00705E9A" w:rsidRDefault="00CA09E4" w:rsidP="00CA09E4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302" w:lineRule="exact"/>
              <w:ind w:right="684"/>
              <w:rPr>
                <w:bCs/>
                <w:sz w:val="18"/>
              </w:rPr>
            </w:pPr>
            <w:r w:rsidRPr="00840218">
              <w:rPr>
                <w:rFonts w:ascii="Segoe UI" w:eastAsia="Segoe UI" w:hAnsi="Segoe UI" w:cs="Segoe UI"/>
                <w:b/>
                <w:color w:val="000000"/>
                <w:sz w:val="18"/>
              </w:rPr>
              <w:t xml:space="preserve">Bachelor of Science in </w:t>
            </w:r>
            <w:r>
              <w:rPr>
                <w:rFonts w:ascii="Segoe UI" w:eastAsia="Segoe UI" w:hAnsi="Segoe UI" w:cs="Segoe UI"/>
                <w:b/>
                <w:color w:val="000000"/>
                <w:sz w:val="18"/>
              </w:rPr>
              <w:t xml:space="preserve"> </w:t>
            </w:r>
            <w:r w:rsidRPr="00840218">
              <w:rPr>
                <w:rFonts w:ascii="Segoe UI" w:eastAsia="Segoe UI" w:hAnsi="Segoe UI" w:cs="Segoe UI"/>
                <w:b/>
                <w:color w:val="000000"/>
                <w:sz w:val="18"/>
              </w:rPr>
              <w:t>Information Technology</w:t>
            </w:r>
            <w:r w:rsidRPr="00705E9A">
              <w:rPr>
                <w:rFonts w:ascii="Segoe UI" w:eastAsia="Segoe UI" w:hAnsi="Segoe UI" w:cs="Segoe UI"/>
                <w:bCs/>
                <w:color w:val="000000"/>
                <w:sz w:val="18"/>
              </w:rPr>
              <w:t xml:space="preserve"> from Sikkim Manipal University, India</w:t>
            </w:r>
            <w:r w:rsidRPr="00705E9A">
              <w:rPr>
                <w:rFonts w:ascii="Segoe UI" w:eastAsia="Segoe UI" w:hAnsi="Segoe UI" w:cs="Segoe UI"/>
                <w:bCs/>
                <w:color w:val="000000"/>
                <w:spacing w:val="34"/>
                <w:sz w:val="18"/>
              </w:rPr>
              <w:t>.</w:t>
            </w:r>
          </w:p>
          <w:p w14:paraId="7816ACC2" w14:textId="77777777" w:rsidR="00CA09E4" w:rsidRPr="00705E9A" w:rsidRDefault="00CA09E4" w:rsidP="00CA09E4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302" w:lineRule="exact"/>
              <w:ind w:right="684"/>
              <w:rPr>
                <w:bCs/>
                <w:sz w:val="18"/>
              </w:rPr>
            </w:pPr>
            <w:r w:rsidRPr="00840218">
              <w:rPr>
                <w:rFonts w:ascii="Segoe UI" w:eastAsia="Segoe UI" w:hAnsi="Segoe UI" w:cs="Segoe UI"/>
                <w:b/>
                <w:color w:val="000000"/>
                <w:sz w:val="18"/>
              </w:rPr>
              <w:t xml:space="preserve">Master of Business </w:t>
            </w:r>
            <w:r w:rsidRPr="00014E9B">
              <w:rPr>
                <w:rFonts w:ascii="Segoe UI" w:eastAsia="Segoe UI" w:hAnsi="Segoe UI" w:cs="Segoe UI"/>
                <w:b/>
                <w:bCs/>
                <w:color w:val="000000"/>
                <w:sz w:val="18"/>
              </w:rPr>
              <w:t>Administration</w:t>
            </w:r>
            <w:r>
              <w:rPr>
                <w:rFonts w:ascii="Segoe UI" w:eastAsia="Segoe UI" w:hAnsi="Segoe UI" w:cs="Segoe UI"/>
                <w:b/>
                <w:bCs/>
                <w:color w:val="000000"/>
                <w:sz w:val="18"/>
              </w:rPr>
              <w:t xml:space="preserve"> </w:t>
            </w:r>
            <w:r w:rsidRPr="00705E9A">
              <w:rPr>
                <w:rFonts w:ascii="Segoe UI" w:eastAsia="Segoe UI" w:hAnsi="Segoe UI" w:cs="Segoe UI"/>
                <w:bCs/>
                <w:color w:val="000000"/>
                <w:sz w:val="18"/>
              </w:rPr>
              <w:t>in Supply</w:t>
            </w:r>
            <w:r w:rsidRPr="00705E9A">
              <w:rPr>
                <w:rFonts w:ascii="Segoe UI" w:eastAsia="Segoe UI" w:hAnsi="Segoe UI" w:cs="Segoe UI"/>
                <w:bCs/>
                <w:color w:val="000000"/>
                <w:spacing w:val="5"/>
                <w:sz w:val="18"/>
              </w:rPr>
              <w:t xml:space="preserve"> </w:t>
            </w:r>
            <w:r w:rsidRPr="00705E9A">
              <w:rPr>
                <w:rFonts w:ascii="Segoe UI" w:eastAsia="Segoe UI" w:hAnsi="Segoe UI" w:cs="Segoe UI"/>
                <w:bCs/>
                <w:color w:val="000000"/>
                <w:spacing w:val="-1"/>
                <w:sz w:val="18"/>
              </w:rPr>
              <w:t>Chain</w:t>
            </w:r>
            <w:r w:rsidRPr="00705E9A">
              <w:rPr>
                <w:rFonts w:ascii="Segoe UI" w:eastAsia="Segoe UI" w:hAnsi="Segoe UI" w:cs="Segoe UI"/>
                <w:bCs/>
                <w:color w:val="000000"/>
                <w:spacing w:val="15"/>
                <w:sz w:val="18"/>
              </w:rPr>
              <w:t xml:space="preserve"> </w:t>
            </w:r>
            <w:r w:rsidRPr="00705E9A">
              <w:rPr>
                <w:rFonts w:ascii="Segoe UI" w:eastAsia="Segoe UI" w:hAnsi="Segoe UI" w:cs="Segoe UI"/>
                <w:bCs/>
                <w:color w:val="000000"/>
                <w:sz w:val="18"/>
              </w:rPr>
              <w:t>Management</w:t>
            </w:r>
            <w:r w:rsidRPr="00705E9A">
              <w:rPr>
                <w:rFonts w:ascii="Segoe UI" w:eastAsia="Segoe UI" w:hAnsi="Segoe UI" w:cs="Segoe UI"/>
                <w:bCs/>
                <w:color w:val="000000"/>
                <w:spacing w:val="6"/>
                <w:sz w:val="18"/>
              </w:rPr>
              <w:t xml:space="preserve"> </w:t>
            </w:r>
            <w:r w:rsidRPr="00705E9A">
              <w:rPr>
                <w:rFonts w:ascii="Segoe UI" w:eastAsia="Segoe UI" w:hAnsi="Segoe UI" w:cs="Segoe UI"/>
                <w:bCs/>
                <w:color w:val="000000"/>
                <w:sz w:val="18"/>
              </w:rPr>
              <w:t>from</w:t>
            </w:r>
            <w:r w:rsidRPr="00705E9A">
              <w:rPr>
                <w:rFonts w:ascii="Segoe UI" w:eastAsia="Segoe UI" w:hAnsi="Segoe UI" w:cs="Segoe UI"/>
                <w:bCs/>
                <w:color w:val="000000"/>
                <w:w w:val="99"/>
                <w:sz w:val="18"/>
              </w:rPr>
              <w:t xml:space="preserve"> </w:t>
            </w:r>
            <w:r w:rsidRPr="00705E9A">
              <w:rPr>
                <w:rFonts w:ascii="Segoe UI" w:eastAsia="Segoe UI" w:hAnsi="Segoe UI" w:cs="Segoe UI"/>
                <w:bCs/>
                <w:color w:val="000000"/>
                <w:sz w:val="18"/>
              </w:rPr>
              <w:t>United Business</w:t>
            </w:r>
            <w:r w:rsidRPr="00705E9A">
              <w:rPr>
                <w:rFonts w:ascii="Segoe UI" w:eastAsia="Segoe UI" w:hAnsi="Segoe UI" w:cs="Segoe UI"/>
                <w:bCs/>
                <w:color w:val="000000"/>
                <w:w w:val="91"/>
                <w:sz w:val="18"/>
              </w:rPr>
              <w:t xml:space="preserve"> </w:t>
            </w:r>
            <w:r w:rsidRPr="00705E9A">
              <w:rPr>
                <w:rFonts w:ascii="Segoe UI" w:eastAsia="Segoe UI" w:hAnsi="Segoe UI" w:cs="Segoe UI"/>
                <w:bCs/>
                <w:color w:val="000000"/>
                <w:sz w:val="18"/>
              </w:rPr>
              <w:t>Institute Brussel</w:t>
            </w:r>
          </w:p>
          <w:p w14:paraId="18EE93DA" w14:textId="77777777" w:rsidR="00CA09E4" w:rsidRPr="00E134DE" w:rsidRDefault="00CA09E4" w:rsidP="00CA09E4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57" w:lineRule="exact"/>
              <w:rPr>
                <w:bCs/>
              </w:rPr>
            </w:pPr>
            <w:r w:rsidRPr="00840218">
              <w:rPr>
                <w:rFonts w:ascii="Segoe UI" w:eastAsia="Segoe UI" w:hAnsi="Segoe UI" w:cs="Segoe UI"/>
                <w:b/>
                <w:color w:val="000000"/>
                <w:sz w:val="18"/>
              </w:rPr>
              <w:t>Diploma</w:t>
            </w:r>
            <w:r w:rsidRPr="00840218">
              <w:rPr>
                <w:rFonts w:ascii="Segoe UI" w:eastAsia="Segoe UI" w:hAnsi="Segoe UI" w:cs="Segoe UI"/>
                <w:b/>
                <w:color w:val="000000"/>
                <w:w w:val="96"/>
                <w:sz w:val="18"/>
              </w:rPr>
              <w:t xml:space="preserve"> </w:t>
            </w:r>
            <w:r w:rsidRPr="00840218">
              <w:rPr>
                <w:rFonts w:ascii="Segoe UI" w:eastAsia="Segoe UI" w:hAnsi="Segoe UI" w:cs="Segoe UI"/>
                <w:b/>
                <w:color w:val="000000"/>
                <w:sz w:val="18"/>
              </w:rPr>
              <w:t>in</w:t>
            </w:r>
            <w:r w:rsidRPr="00840218">
              <w:rPr>
                <w:rFonts w:ascii="Segoe UI" w:eastAsia="Segoe UI" w:hAnsi="Segoe UI" w:cs="Segoe UI"/>
                <w:b/>
                <w:color w:val="000000"/>
                <w:w w:val="91"/>
                <w:sz w:val="18"/>
              </w:rPr>
              <w:t xml:space="preserve"> </w:t>
            </w:r>
            <w:r w:rsidRPr="00840218">
              <w:rPr>
                <w:rFonts w:ascii="Segoe UI" w:eastAsia="Segoe UI" w:hAnsi="Segoe UI" w:cs="Segoe UI"/>
                <w:b/>
                <w:color w:val="000000"/>
                <w:sz w:val="18"/>
              </w:rPr>
              <w:t>Software</w:t>
            </w:r>
            <w:r w:rsidRPr="00840218">
              <w:rPr>
                <w:rFonts w:ascii="Segoe UI" w:eastAsia="Segoe UI" w:hAnsi="Segoe UI" w:cs="Segoe UI"/>
                <w:b/>
                <w:color w:val="000000"/>
                <w:w w:val="95"/>
                <w:sz w:val="18"/>
              </w:rPr>
              <w:t xml:space="preserve"> </w:t>
            </w:r>
            <w:r w:rsidRPr="00840218">
              <w:rPr>
                <w:rFonts w:ascii="Segoe UI" w:eastAsia="Segoe UI" w:hAnsi="Segoe UI" w:cs="Segoe UI"/>
                <w:b/>
                <w:color w:val="000000"/>
                <w:sz w:val="18"/>
              </w:rPr>
              <w:t>Engineering</w:t>
            </w:r>
            <w:r w:rsidRPr="00705E9A">
              <w:rPr>
                <w:rFonts w:ascii="Segoe UI" w:eastAsia="Segoe UI" w:hAnsi="Segoe UI" w:cs="Segoe UI"/>
                <w:bCs/>
                <w:color w:val="000000"/>
                <w:sz w:val="18"/>
              </w:rPr>
              <w:t xml:space="preserve"> from</w:t>
            </w:r>
            <w:r w:rsidRPr="00705E9A">
              <w:rPr>
                <w:rFonts w:ascii="Segoe UI" w:eastAsia="Segoe UI" w:hAnsi="Segoe UI" w:cs="Segoe UI"/>
                <w:bCs/>
                <w:color w:val="000000"/>
                <w:w w:val="90"/>
                <w:sz w:val="18"/>
              </w:rPr>
              <w:t xml:space="preserve"> </w:t>
            </w:r>
            <w:r w:rsidRPr="00705E9A">
              <w:rPr>
                <w:rFonts w:ascii="Segoe UI" w:eastAsia="Segoe UI" w:hAnsi="Segoe UI" w:cs="Segoe UI"/>
                <w:bCs/>
                <w:color w:val="000000"/>
                <w:spacing w:val="-1"/>
                <w:sz w:val="18"/>
              </w:rPr>
              <w:t>Aptech</w:t>
            </w:r>
            <w:r w:rsidRPr="00705E9A">
              <w:rPr>
                <w:rFonts w:ascii="Segoe UI" w:eastAsia="Segoe UI" w:hAnsi="Segoe UI" w:cs="Segoe UI"/>
                <w:bCs/>
                <w:color w:val="000000"/>
                <w:spacing w:val="1"/>
              </w:rPr>
              <w:t xml:space="preserve"> </w:t>
            </w:r>
            <w:r w:rsidRPr="00705E9A">
              <w:rPr>
                <w:rFonts w:ascii="Segoe UI" w:eastAsia="Segoe UI" w:hAnsi="Segoe UI" w:cs="Segoe UI"/>
                <w:bCs/>
                <w:color w:val="000000"/>
              </w:rPr>
              <w:t>Institute,</w:t>
            </w:r>
            <w:r w:rsidRPr="00705E9A">
              <w:rPr>
                <w:rFonts w:ascii="Segoe UI" w:eastAsia="Segoe UI" w:hAnsi="Segoe UI" w:cs="Segoe UI"/>
                <w:bCs/>
                <w:color w:val="000000"/>
                <w:w w:val="94"/>
              </w:rPr>
              <w:t xml:space="preserve"> </w:t>
            </w:r>
            <w:r w:rsidRPr="00705E9A">
              <w:rPr>
                <w:rFonts w:ascii="Segoe UI" w:eastAsia="Segoe UI" w:hAnsi="Segoe UI" w:cs="Segoe UI"/>
                <w:bCs/>
                <w:color w:val="000000"/>
              </w:rPr>
              <w:t>India</w:t>
            </w:r>
            <w:r w:rsidRPr="00705E9A">
              <w:rPr>
                <w:rFonts w:ascii="Segoe UI" w:eastAsia="Segoe UI" w:hAnsi="Segoe UI" w:cs="Segoe UI"/>
                <w:bCs/>
                <w:color w:val="44526A"/>
              </w:rPr>
              <w:t>.</w:t>
            </w:r>
          </w:p>
          <w:p w14:paraId="56C1B53D" w14:textId="77777777" w:rsidR="00E134DE" w:rsidRDefault="00E134DE" w:rsidP="00E134DE">
            <w:pPr>
              <w:widowControl w:val="0"/>
              <w:autoSpaceDE w:val="0"/>
              <w:autoSpaceDN w:val="0"/>
              <w:spacing w:line="257" w:lineRule="exact"/>
              <w:rPr>
                <w:bCs/>
              </w:rPr>
            </w:pPr>
          </w:p>
          <w:p w14:paraId="356F8846" w14:textId="77777777" w:rsidR="009A0445" w:rsidRDefault="009A0445" w:rsidP="00E134DE">
            <w:pPr>
              <w:widowControl w:val="0"/>
              <w:autoSpaceDE w:val="0"/>
              <w:autoSpaceDN w:val="0"/>
              <w:spacing w:line="257" w:lineRule="exact"/>
              <w:rPr>
                <w:bCs/>
              </w:rPr>
            </w:pPr>
          </w:p>
          <w:p w14:paraId="6AA78795" w14:textId="77777777" w:rsidR="00E134DE" w:rsidRPr="00AA7B47" w:rsidRDefault="00E134DE" w:rsidP="00E134DE">
            <w:pPr>
              <w:pStyle w:val="Heading2"/>
              <w:rPr>
                <w:rFonts w:ascii="Arial Nova" w:hAnsi="Arial Nova"/>
                <w:b/>
                <w:caps/>
                <w:szCs w:val="20"/>
              </w:rPr>
            </w:pPr>
            <w:r>
              <w:rPr>
                <w:rFonts w:ascii="Arial Nova" w:hAnsi="Arial Nova"/>
                <w:b/>
                <w:caps/>
                <w:szCs w:val="20"/>
              </w:rPr>
              <w:t>Personal</w:t>
            </w:r>
          </w:p>
          <w:p w14:paraId="38094542" w14:textId="77777777" w:rsidR="00E134DE" w:rsidRPr="00026542" w:rsidRDefault="00E134DE" w:rsidP="00E134DE">
            <w:r>
              <w:t>___________________________</w:t>
            </w:r>
          </w:p>
          <w:p w14:paraId="56B2BE8E" w14:textId="77777777" w:rsidR="00E134DE" w:rsidRPr="00BC1991" w:rsidRDefault="00E134DE" w:rsidP="00E134DE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  <w:r w:rsidRPr="000C00B9">
              <w:rPr>
                <w:rFonts w:ascii="Arial Nova" w:hAnsi="Arial Nova"/>
                <w:bCs/>
                <w:caps/>
                <w:color w:val="auto"/>
                <w:sz w:val="18"/>
              </w:rPr>
              <w:t xml:space="preserve">   </w:t>
            </w:r>
            <w:r w:rsidRPr="00BC1991">
              <w:rPr>
                <w:rFonts w:ascii="Segoe UI" w:eastAsia="Segoe UI" w:hAnsi="Segoe UI" w:cs="Segoe UI"/>
                <w:bCs/>
                <w:color w:val="000000"/>
                <w:sz w:val="18"/>
              </w:rPr>
              <w:t>Gender</w:t>
            </w:r>
            <w:r w:rsidRPr="00BC1991">
              <w:rPr>
                <w:rFonts w:ascii="Segoe UI" w:eastAsia="Segoe UI" w:hAnsi="Segoe UI" w:cs="Segoe UI"/>
                <w:bCs/>
                <w:color w:val="000000"/>
                <w:sz w:val="18"/>
              </w:rPr>
              <w:tab/>
              <w:t>Male</w:t>
            </w:r>
          </w:p>
          <w:p w14:paraId="224535AA" w14:textId="77777777" w:rsidR="00E134DE" w:rsidRPr="00BC1991" w:rsidRDefault="00E134DE" w:rsidP="00E134DE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  <w:r w:rsidRPr="00BC1991">
              <w:rPr>
                <w:rFonts w:ascii="Segoe UI" w:eastAsia="Segoe UI" w:hAnsi="Segoe UI" w:cs="Segoe UI"/>
                <w:bCs/>
                <w:color w:val="000000"/>
                <w:sz w:val="18"/>
              </w:rPr>
              <w:t xml:space="preserve">   Marital status</w:t>
            </w:r>
            <w:r w:rsidRPr="00BC1991">
              <w:rPr>
                <w:rFonts w:ascii="Segoe UI" w:eastAsia="Segoe UI" w:hAnsi="Segoe UI" w:cs="Segoe UI"/>
                <w:bCs/>
                <w:color w:val="000000"/>
                <w:sz w:val="18"/>
              </w:rPr>
              <w:tab/>
              <w:t>Married</w:t>
            </w:r>
            <w:r w:rsidRPr="00BC1991">
              <w:rPr>
                <w:rFonts w:ascii="Segoe UI" w:eastAsia="Segoe UI" w:hAnsi="Segoe UI" w:cs="Segoe UI"/>
                <w:bCs/>
                <w:color w:val="000000"/>
                <w:sz w:val="18"/>
              </w:rPr>
              <w:tab/>
            </w:r>
          </w:p>
          <w:p w14:paraId="542879B2" w14:textId="6B2496F3" w:rsidR="00E134DE" w:rsidRPr="00BC1991" w:rsidRDefault="00E134DE" w:rsidP="00E134DE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  <w:r w:rsidRPr="00BC1991">
              <w:rPr>
                <w:rFonts w:ascii="Segoe UI" w:eastAsia="Segoe UI" w:hAnsi="Segoe UI" w:cs="Segoe UI"/>
                <w:bCs/>
                <w:color w:val="000000"/>
                <w:sz w:val="18"/>
              </w:rPr>
              <w:t xml:space="preserve">   </w:t>
            </w:r>
            <w:r w:rsidR="003975DF" w:rsidRPr="00BC1991">
              <w:rPr>
                <w:rFonts w:ascii="Segoe UI" w:eastAsia="Segoe UI" w:hAnsi="Segoe UI" w:cs="Segoe UI"/>
                <w:bCs/>
                <w:color w:val="000000"/>
                <w:sz w:val="18"/>
              </w:rPr>
              <w:t>Nationality</w:t>
            </w:r>
            <w:r w:rsidRPr="00BC1991">
              <w:rPr>
                <w:rFonts w:ascii="Segoe UI" w:eastAsia="Segoe UI" w:hAnsi="Segoe UI" w:cs="Segoe UI"/>
                <w:bCs/>
                <w:color w:val="000000"/>
                <w:sz w:val="18"/>
              </w:rPr>
              <w:t xml:space="preserve">       </w:t>
            </w:r>
            <w:r w:rsidRPr="00BC1991">
              <w:rPr>
                <w:rFonts w:ascii="Segoe UI" w:eastAsia="Segoe UI" w:hAnsi="Segoe UI" w:cs="Segoe UI"/>
                <w:bCs/>
                <w:color w:val="000000"/>
                <w:sz w:val="18"/>
              </w:rPr>
              <w:tab/>
              <w:t>Indian</w:t>
            </w:r>
          </w:p>
          <w:p w14:paraId="04BD3BB0" w14:textId="77777777" w:rsidR="00E134DE" w:rsidRPr="00E134DE" w:rsidRDefault="00E134DE" w:rsidP="00E134DE">
            <w:pPr>
              <w:widowControl w:val="0"/>
              <w:autoSpaceDE w:val="0"/>
              <w:autoSpaceDN w:val="0"/>
              <w:spacing w:line="257" w:lineRule="exact"/>
              <w:rPr>
                <w:bCs/>
              </w:rPr>
            </w:pPr>
          </w:p>
          <w:p w14:paraId="62036930" w14:textId="77777777" w:rsidR="007D5F59" w:rsidRPr="0049707A" w:rsidRDefault="007D5F59" w:rsidP="007C43FF">
            <w:pPr>
              <w:spacing w:line="288" w:lineRule="auto"/>
            </w:pPr>
          </w:p>
        </w:tc>
        <w:tc>
          <w:tcPr>
            <w:tcW w:w="20" w:type="dxa"/>
          </w:tcPr>
          <w:p w14:paraId="37E73812" w14:textId="7A237136" w:rsidR="007D5F59" w:rsidRDefault="00021489" w:rsidP="007C43FF">
            <w:r>
              <w:lastRenderedPageBreak/>
              <w:t xml:space="preserve"> </w:t>
            </w:r>
          </w:p>
        </w:tc>
        <w:tc>
          <w:tcPr>
            <w:tcW w:w="7610" w:type="dxa"/>
            <w:gridSpan w:val="2"/>
          </w:tcPr>
          <w:p w14:paraId="13D39A68" w14:textId="2B3C9C1C" w:rsidR="00185A1D" w:rsidRDefault="00185A1D" w:rsidP="007C43FF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</w:p>
          <w:p w14:paraId="6DCACDC4" w14:textId="77777777" w:rsidR="007934C2" w:rsidRPr="007934C2" w:rsidRDefault="007934C2" w:rsidP="007934C2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  <w:r w:rsidRPr="007934C2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Oracle Developer with </w:t>
            </w:r>
            <w:r w:rsidRPr="007934C2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20+ years of experience</w:t>
            </w:r>
            <w:r w:rsidRPr="007934C2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 in </w:t>
            </w:r>
            <w:r w:rsidRPr="007934C2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Oracle PL/SQL, Oracle Forms, and Oracle Reports</w:t>
            </w:r>
            <w:r w:rsidRPr="007934C2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, with strong hands-on expertise in developing and supporting </w:t>
            </w:r>
            <w:r w:rsidRPr="007934C2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in-house ERP applications</w:t>
            </w:r>
            <w:r w:rsidRPr="007934C2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 within </w:t>
            </w:r>
            <w:r w:rsidRPr="007934C2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MES and production-oriented environments</w:t>
            </w:r>
            <w:r w:rsidRPr="007934C2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>.</w:t>
            </w:r>
          </w:p>
          <w:p w14:paraId="214E8641" w14:textId="77777777" w:rsidR="00AD4D1E" w:rsidRDefault="00AD4D1E" w:rsidP="007934C2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</w:p>
          <w:p w14:paraId="1844C587" w14:textId="4184DE3C" w:rsidR="007934C2" w:rsidRPr="007934C2" w:rsidRDefault="007934C2" w:rsidP="007934C2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  <w:r w:rsidRPr="007934C2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Strong background in </w:t>
            </w:r>
            <w:r w:rsidRPr="007934C2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database design, backend development, and end-to-end enterprise application delivery</w:t>
            </w:r>
            <w:r w:rsidRPr="007934C2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>, including requirement analysis, design, coding, integration, testing, deployment, enhancement, and production support.</w:t>
            </w:r>
          </w:p>
          <w:p w14:paraId="64751A47" w14:textId="77777777" w:rsidR="00AD4D1E" w:rsidRDefault="00AD4D1E" w:rsidP="007934C2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</w:p>
          <w:p w14:paraId="215A801F" w14:textId="5C813903" w:rsidR="007934C2" w:rsidRPr="007934C2" w:rsidRDefault="007934C2" w:rsidP="007934C2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  <w:r w:rsidRPr="007934C2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Recognized for strong </w:t>
            </w:r>
            <w:r w:rsidRPr="007934C2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troubleshooting, debugging, and problem-resolution skills</w:t>
            </w:r>
            <w:r w:rsidRPr="007934C2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 in business-critical Oracle applications.</w:t>
            </w:r>
          </w:p>
          <w:p w14:paraId="2DB38C54" w14:textId="77777777" w:rsidR="009E6EAD" w:rsidRDefault="009E6EAD" w:rsidP="007934C2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</w:p>
          <w:p w14:paraId="27F1E1F5" w14:textId="329C353F" w:rsidR="007934C2" w:rsidRPr="007934C2" w:rsidRDefault="007934C2" w:rsidP="007934C2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  <w:r w:rsidRPr="007934C2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Also building practical capability in </w:t>
            </w:r>
            <w:r w:rsidRPr="007934C2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AI, Python, Cloud, and DevOps</w:t>
            </w:r>
            <w:r w:rsidRPr="007934C2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 through hands-on personal projects, fully working local lab setups, and technical content published through </w:t>
            </w:r>
            <w:r w:rsidRPr="007934C2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GitHub and social media</w:t>
            </w:r>
            <w:r w:rsidRPr="007934C2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>.</w:t>
            </w:r>
          </w:p>
          <w:p w14:paraId="19EEE30A" w14:textId="77777777" w:rsidR="009E6EAD" w:rsidRDefault="009E6EAD" w:rsidP="007934C2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</w:p>
          <w:p w14:paraId="05762C6E" w14:textId="5C1B2F35" w:rsidR="007934C2" w:rsidRPr="007934C2" w:rsidRDefault="007934C2" w:rsidP="007934C2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  <w:r w:rsidRPr="007934C2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Currently focused on </w:t>
            </w:r>
            <w:r w:rsidRPr="007934C2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Agentic AI systems</w:t>
            </w:r>
            <w:r w:rsidRPr="007934C2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, with particular interest in integrating </w:t>
            </w:r>
            <w:r w:rsidRPr="007934C2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LLM-driven intelligence with real backend enterprise workflows</w:t>
            </w:r>
            <w:r w:rsidRPr="007934C2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>.</w:t>
            </w:r>
          </w:p>
          <w:p w14:paraId="3C5ED804" w14:textId="00A80BAF" w:rsidR="007D5F59" w:rsidRDefault="007D5F59" w:rsidP="007C43FF"/>
        </w:tc>
        <w:tc>
          <w:tcPr>
            <w:tcW w:w="20" w:type="dxa"/>
          </w:tcPr>
          <w:p w14:paraId="1D91E440" w14:textId="77777777" w:rsidR="007D5F59" w:rsidRDefault="007D5F59" w:rsidP="007C43FF"/>
        </w:tc>
      </w:tr>
      <w:tr w:rsidR="00FF1697" w14:paraId="7BE926A6" w14:textId="77777777" w:rsidTr="001C3CF6">
        <w:trPr>
          <w:trHeight w:val="423"/>
        </w:trPr>
        <w:tc>
          <w:tcPr>
            <w:tcW w:w="20" w:type="dxa"/>
          </w:tcPr>
          <w:p w14:paraId="4E36C80A" w14:textId="77777777" w:rsidR="007D5F59" w:rsidRDefault="007D5F59" w:rsidP="007C43FF"/>
        </w:tc>
        <w:tc>
          <w:tcPr>
            <w:tcW w:w="4002" w:type="dxa"/>
            <w:gridSpan w:val="2"/>
            <w:vMerge/>
            <w:shd w:val="clear" w:color="auto" w:fill="F2F2F2" w:themeFill="background1" w:themeFillShade="F2"/>
          </w:tcPr>
          <w:p w14:paraId="21F18AB5" w14:textId="0155F83A" w:rsidR="007D5F59" w:rsidRDefault="007D5F59" w:rsidP="007C43FF">
            <w:pPr>
              <w:spacing w:line="288" w:lineRule="auto"/>
            </w:pPr>
          </w:p>
        </w:tc>
        <w:tc>
          <w:tcPr>
            <w:tcW w:w="20" w:type="dxa"/>
          </w:tcPr>
          <w:p w14:paraId="4A631872" w14:textId="77777777" w:rsidR="007D5F59" w:rsidRDefault="007D5F59" w:rsidP="007C43FF"/>
        </w:tc>
        <w:tc>
          <w:tcPr>
            <w:tcW w:w="7532" w:type="dxa"/>
            <w:tcBorders>
              <w:bottom w:val="single" w:sz="12" w:space="0" w:color="auto"/>
            </w:tcBorders>
          </w:tcPr>
          <w:p w14:paraId="56ADAD52" w14:textId="31A21DE0" w:rsidR="007D5F59" w:rsidRDefault="006A667C" w:rsidP="007C43FF">
            <w:pPr>
              <w:pStyle w:val="Heading1"/>
              <w:spacing w:line="240" w:lineRule="auto"/>
            </w:pPr>
            <w:r>
              <w:t xml:space="preserve"> </w:t>
            </w:r>
            <w:sdt>
              <w:sdtPr>
                <w:id w:val="1888525358"/>
                <w:placeholder>
                  <w:docPart w:val="60A300A13660450290828D96AB8530D3"/>
                </w:placeholder>
                <w:temporary/>
                <w:showingPlcHdr/>
                <w15:appearance w15:val="hidden"/>
              </w:sdtPr>
              <w:sdtContent>
                <w:r w:rsidR="007D5F59" w:rsidRPr="00173B36">
                  <w:t>EXPERIENCE</w:t>
                </w:r>
              </w:sdtContent>
            </w:sdt>
            <w:r w:rsidR="007D5F59">
              <w:t xml:space="preserve"> </w:t>
            </w:r>
          </w:p>
        </w:tc>
        <w:tc>
          <w:tcPr>
            <w:tcW w:w="78" w:type="dxa"/>
          </w:tcPr>
          <w:p w14:paraId="5FDF0FCF" w14:textId="77777777" w:rsidR="007D5F59" w:rsidRDefault="007D5F59" w:rsidP="007C43FF">
            <w:pPr>
              <w:pStyle w:val="Heading1"/>
            </w:pPr>
          </w:p>
        </w:tc>
        <w:tc>
          <w:tcPr>
            <w:tcW w:w="20" w:type="dxa"/>
          </w:tcPr>
          <w:p w14:paraId="0B6E5D0E" w14:textId="77777777" w:rsidR="007D5F59" w:rsidRDefault="007D5F59" w:rsidP="007C43FF"/>
        </w:tc>
        <w:tc>
          <w:tcPr>
            <w:tcW w:w="20" w:type="dxa"/>
          </w:tcPr>
          <w:p w14:paraId="23F4A84C" w14:textId="77777777" w:rsidR="007D5F59" w:rsidRDefault="007D5F59" w:rsidP="007C43FF"/>
        </w:tc>
      </w:tr>
      <w:tr w:rsidR="00284885" w14:paraId="4EF567D4" w14:textId="77777777" w:rsidTr="001C3CF6">
        <w:trPr>
          <w:gridAfter w:val="1"/>
          <w:wAfter w:w="20" w:type="dxa"/>
          <w:trHeight w:val="2978"/>
        </w:trPr>
        <w:tc>
          <w:tcPr>
            <w:tcW w:w="20" w:type="dxa"/>
          </w:tcPr>
          <w:p w14:paraId="3A7CB39A" w14:textId="77777777" w:rsidR="007D5F59" w:rsidRDefault="007D5F59" w:rsidP="007C43FF"/>
        </w:tc>
        <w:tc>
          <w:tcPr>
            <w:tcW w:w="4002" w:type="dxa"/>
            <w:gridSpan w:val="2"/>
            <w:vMerge/>
            <w:shd w:val="clear" w:color="auto" w:fill="F2F2F2" w:themeFill="background1" w:themeFillShade="F2"/>
          </w:tcPr>
          <w:p w14:paraId="6B3D0059" w14:textId="6F75677E" w:rsidR="007D5F59" w:rsidRPr="00D913C1" w:rsidRDefault="007D5F59" w:rsidP="007C43FF">
            <w:pPr>
              <w:spacing w:line="288" w:lineRule="auto"/>
            </w:pPr>
          </w:p>
        </w:tc>
        <w:tc>
          <w:tcPr>
            <w:tcW w:w="20" w:type="dxa"/>
          </w:tcPr>
          <w:p w14:paraId="1E434B26" w14:textId="77777777" w:rsidR="007D5F59" w:rsidRDefault="007D5F59" w:rsidP="007C43FF"/>
        </w:tc>
        <w:tc>
          <w:tcPr>
            <w:tcW w:w="7610" w:type="dxa"/>
            <w:gridSpan w:val="2"/>
            <w:vMerge w:val="restart"/>
          </w:tcPr>
          <w:p w14:paraId="194066EF" w14:textId="77777777" w:rsidR="007E3412" w:rsidRDefault="007E3412" w:rsidP="007C43FF">
            <w:pPr>
              <w:autoSpaceDE w:val="0"/>
              <w:autoSpaceDN w:val="0"/>
              <w:spacing w:line="257" w:lineRule="exact"/>
              <w:contextualSpacing/>
              <w:rPr>
                <w:rFonts w:ascii="Times New Roman" w:hAnsi="Times New Roman" w:cs="Times New Roman"/>
                <w:b/>
                <w:color w:val="333333"/>
              </w:rPr>
            </w:pPr>
          </w:p>
          <w:p w14:paraId="21122701" w14:textId="4B6F6BC1" w:rsidR="002B56BE" w:rsidRPr="000A3219" w:rsidRDefault="006A667C" w:rsidP="007C43FF">
            <w:pPr>
              <w:autoSpaceDE w:val="0"/>
              <w:autoSpaceDN w:val="0"/>
              <w:spacing w:line="257" w:lineRule="exact"/>
              <w:contextualSpacing/>
              <w:rPr>
                <w:rFonts w:ascii="Segoe UI" w:eastAsia="Segoe UI" w:hAnsi="Segoe UI" w:cs="Segoe UI"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 xml:space="preserve"> </w:t>
            </w:r>
            <w:r w:rsidR="002B56BE" w:rsidRPr="000A3219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Gulf Aluminum Rolling Mill</w:t>
            </w:r>
            <w:r w:rsidR="0095120B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 xml:space="preserve"> (GARMCO)</w:t>
            </w:r>
          </w:p>
          <w:p w14:paraId="506F0F07" w14:textId="12F56500" w:rsidR="002B56BE" w:rsidRPr="00BD6608" w:rsidRDefault="006A667C" w:rsidP="007C43FF">
            <w:pPr>
              <w:autoSpaceDE w:val="0"/>
              <w:autoSpaceDN w:val="0"/>
              <w:spacing w:line="257" w:lineRule="exact"/>
              <w:contextualSpacing/>
              <w:rPr>
                <w:bCs/>
              </w:rPr>
            </w:pPr>
            <w:r>
              <w:rPr>
                <w:rFonts w:ascii="Segoe UI" w:eastAsia="Segoe UI" w:hAnsi="Segoe UI" w:cs="Segoe UI"/>
                <w:bCs/>
                <w:color w:val="333333"/>
              </w:rPr>
              <w:t xml:space="preserve"> </w:t>
            </w:r>
            <w:r w:rsidR="002B56BE" w:rsidRPr="00BD6608">
              <w:rPr>
                <w:rFonts w:ascii="Segoe UI" w:eastAsia="Segoe UI" w:hAnsi="Segoe UI" w:cs="Segoe UI"/>
                <w:bCs/>
                <w:color w:val="333333"/>
              </w:rPr>
              <w:t>Manama,</w:t>
            </w:r>
            <w:r w:rsidR="002B56BE" w:rsidRPr="00BD6608">
              <w:rPr>
                <w:rFonts w:ascii="Segoe UI" w:eastAsia="Segoe UI" w:hAnsi="Segoe UI" w:cs="Segoe UI"/>
                <w:bCs/>
                <w:color w:val="333333"/>
                <w:w w:val="83"/>
              </w:rPr>
              <w:t xml:space="preserve"> </w:t>
            </w:r>
            <w:r w:rsidR="002B56BE" w:rsidRPr="00BD6608">
              <w:rPr>
                <w:rFonts w:ascii="Segoe UI" w:eastAsia="Segoe UI" w:hAnsi="Segoe UI" w:cs="Segoe UI"/>
                <w:bCs/>
                <w:color w:val="333333"/>
              </w:rPr>
              <w:t>Bahrain</w:t>
            </w:r>
          </w:p>
          <w:p w14:paraId="64732CFA" w14:textId="6B306440" w:rsidR="00BB337C" w:rsidRDefault="006A667C" w:rsidP="007C43FF">
            <w:pPr>
              <w:autoSpaceDE w:val="0"/>
              <w:autoSpaceDN w:val="0"/>
              <w:spacing w:line="256" w:lineRule="exact"/>
            </w:pPr>
            <w:r>
              <w:rPr>
                <w:rFonts w:ascii="Segoe UI" w:eastAsia="Segoe UI" w:hAnsi="Segoe UI" w:cs="Segoe UI"/>
                <w:b/>
                <w:bCs/>
                <w:color w:val="000000"/>
              </w:rPr>
              <w:t xml:space="preserve"> </w:t>
            </w:r>
            <w:r w:rsidR="00BB337C">
              <w:rPr>
                <w:rFonts w:ascii="Segoe UI" w:eastAsia="Segoe UI" w:hAnsi="Segoe UI" w:cs="Segoe UI"/>
                <w:b/>
                <w:bCs/>
                <w:color w:val="000000"/>
              </w:rPr>
              <w:t>Sep</w:t>
            </w:r>
            <w:r w:rsidR="00BB337C">
              <w:rPr>
                <w:rFonts w:ascii="Segoe UI" w:eastAsia="Segoe UI" w:hAnsi="Segoe UI" w:cs="Segoe UI"/>
                <w:b/>
                <w:bCs/>
                <w:color w:val="000000"/>
                <w:w w:val="99"/>
              </w:rPr>
              <w:t xml:space="preserve"> </w:t>
            </w:r>
            <w:r w:rsidR="00BB337C">
              <w:rPr>
                <w:rFonts w:ascii="Segoe UI" w:eastAsia="Segoe UI" w:hAnsi="Segoe UI" w:cs="Segoe UI"/>
                <w:b/>
                <w:bCs/>
                <w:color w:val="000000"/>
              </w:rPr>
              <w:t>2014</w:t>
            </w:r>
            <w:r w:rsidR="00BB337C">
              <w:rPr>
                <w:rFonts w:ascii="Segoe UI" w:eastAsia="Segoe UI" w:hAnsi="Segoe UI" w:cs="Segoe UI"/>
                <w:b/>
                <w:bCs/>
                <w:color w:val="000000"/>
                <w:w w:val="91"/>
              </w:rPr>
              <w:t xml:space="preserve"> </w:t>
            </w:r>
            <w:r w:rsidR="00BB337C">
              <w:rPr>
                <w:rFonts w:ascii="Segoe UI" w:eastAsia="Segoe UI" w:hAnsi="Segoe UI" w:cs="Segoe UI"/>
                <w:b/>
                <w:bCs/>
                <w:color w:val="000000"/>
              </w:rPr>
              <w:t>-</w:t>
            </w:r>
            <w:r w:rsidR="00BB337C">
              <w:rPr>
                <w:rFonts w:ascii="Segoe UI" w:eastAsia="Segoe UI" w:hAnsi="Segoe UI" w:cs="Segoe UI"/>
                <w:b/>
                <w:bCs/>
                <w:color w:val="000000"/>
                <w:w w:val="94"/>
              </w:rPr>
              <w:t xml:space="preserve"> </w:t>
            </w:r>
            <w:r w:rsidR="00BB337C">
              <w:rPr>
                <w:rFonts w:ascii="Segoe UI" w:eastAsia="Segoe UI" w:hAnsi="Segoe UI" w:cs="Segoe UI"/>
                <w:b/>
                <w:bCs/>
                <w:color w:val="000000"/>
                <w:spacing w:val="10"/>
                <w:w w:val="90"/>
              </w:rPr>
              <w:t>Present</w:t>
            </w:r>
          </w:p>
          <w:p w14:paraId="1D4500F6" w14:textId="3A82CE61" w:rsidR="000833C7" w:rsidRPr="000833C7" w:rsidRDefault="006A667C" w:rsidP="000833C7">
            <w:pPr>
              <w:autoSpaceDE w:val="0"/>
              <w:autoSpaceDN w:val="0"/>
              <w:spacing w:line="257" w:lineRule="exact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 xml:space="preserve"> </w:t>
            </w:r>
            <w:r w:rsidR="00DB7349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 xml:space="preserve">Senior </w:t>
            </w:r>
            <w:r w:rsidR="000833C7" w:rsidRPr="000833C7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Oracle Developer</w:t>
            </w:r>
          </w:p>
          <w:p w14:paraId="7B428C7E" w14:textId="77777777" w:rsidR="000833C7" w:rsidRDefault="000833C7" w:rsidP="000833C7">
            <w:pPr>
              <w:numPr>
                <w:ilvl w:val="0"/>
                <w:numId w:val="12"/>
              </w:numPr>
              <w:autoSpaceDE w:val="0"/>
              <w:autoSpaceDN w:val="0"/>
              <w:spacing w:line="257" w:lineRule="exact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  <w:r w:rsidRPr="000833C7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Lead design, development, enhancement, and support of </w:t>
            </w:r>
            <w:r w:rsidRPr="000833C7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in-house Oracle ERP / MES applications</w:t>
            </w:r>
            <w:r w:rsidRPr="000833C7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 using </w:t>
            </w:r>
            <w:r w:rsidRPr="000833C7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Oracle PL/SQL, Forms, and Reports</w:t>
            </w:r>
            <w:r w:rsidRPr="000833C7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. </w:t>
            </w:r>
          </w:p>
          <w:p w14:paraId="0EF2E06E" w14:textId="77777777" w:rsidR="00DE0C57" w:rsidRPr="000833C7" w:rsidRDefault="00DE0C57" w:rsidP="00DE0C57">
            <w:pPr>
              <w:autoSpaceDE w:val="0"/>
              <w:autoSpaceDN w:val="0"/>
              <w:spacing w:line="257" w:lineRule="exact"/>
              <w:ind w:left="720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</w:p>
          <w:p w14:paraId="4579BAEA" w14:textId="4F74FB0D" w:rsidR="00DE0C57" w:rsidRPr="00DE0C57" w:rsidRDefault="000833C7" w:rsidP="00DE0C57">
            <w:pPr>
              <w:numPr>
                <w:ilvl w:val="0"/>
                <w:numId w:val="12"/>
              </w:numPr>
              <w:autoSpaceDE w:val="0"/>
              <w:autoSpaceDN w:val="0"/>
              <w:spacing w:line="257" w:lineRule="exact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  <w:r w:rsidRPr="000833C7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Delivered new application design, development, and integration for major plant operating lines including </w:t>
            </w:r>
            <w:r w:rsidRPr="000833C7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Foil Mill, Remelt-2, and Continuous Caster</w:t>
            </w:r>
            <w:r w:rsidRPr="000833C7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. </w:t>
            </w:r>
          </w:p>
          <w:p w14:paraId="56BA55C8" w14:textId="77777777" w:rsidR="00DE0C57" w:rsidRPr="000833C7" w:rsidRDefault="00DE0C57" w:rsidP="00DE0C57">
            <w:pPr>
              <w:autoSpaceDE w:val="0"/>
              <w:autoSpaceDN w:val="0"/>
              <w:spacing w:line="257" w:lineRule="exact"/>
              <w:ind w:left="720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</w:p>
          <w:p w14:paraId="0F3BC0D0" w14:textId="77777777" w:rsidR="000833C7" w:rsidRDefault="000833C7" w:rsidP="000833C7">
            <w:pPr>
              <w:numPr>
                <w:ilvl w:val="0"/>
                <w:numId w:val="12"/>
              </w:numPr>
              <w:autoSpaceDE w:val="0"/>
              <w:autoSpaceDN w:val="0"/>
              <w:spacing w:line="257" w:lineRule="exact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  <w:r w:rsidRPr="000833C7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Integrated Oracle-based applications with existing enterprise systems such as </w:t>
            </w:r>
            <w:r w:rsidRPr="000833C7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SFDC, PMS, Sales &amp; Marketing, Shipping, Finance, TMS, and Remelt-1</w:t>
            </w:r>
            <w:r w:rsidRPr="000833C7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, as well as plant-level systems including </w:t>
            </w:r>
            <w:r w:rsidRPr="000833C7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weighing scale, PLC, and HMI</w:t>
            </w:r>
            <w:r w:rsidRPr="000833C7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. </w:t>
            </w:r>
          </w:p>
          <w:p w14:paraId="270993F4" w14:textId="77777777" w:rsidR="00DE0C57" w:rsidRPr="000833C7" w:rsidRDefault="00DE0C57" w:rsidP="00DE0C57">
            <w:pPr>
              <w:autoSpaceDE w:val="0"/>
              <w:autoSpaceDN w:val="0"/>
              <w:spacing w:line="257" w:lineRule="exact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</w:p>
          <w:p w14:paraId="0260A410" w14:textId="77777777" w:rsidR="000833C7" w:rsidRDefault="000833C7" w:rsidP="000833C7">
            <w:pPr>
              <w:numPr>
                <w:ilvl w:val="0"/>
                <w:numId w:val="12"/>
              </w:numPr>
              <w:autoSpaceDE w:val="0"/>
              <w:autoSpaceDN w:val="0"/>
              <w:spacing w:line="257" w:lineRule="exact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  <w:r w:rsidRPr="000833C7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Support end-to-end application lifecycle activities including </w:t>
            </w:r>
            <w:r w:rsidRPr="000833C7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design, coding, customization, enhancement, bug fixing, deployment, and production support</w:t>
            </w:r>
            <w:r w:rsidRPr="000833C7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. </w:t>
            </w:r>
          </w:p>
          <w:p w14:paraId="53FD9A8B" w14:textId="77777777" w:rsidR="00DE0C57" w:rsidRPr="000833C7" w:rsidRDefault="00DE0C57" w:rsidP="00DE0C57">
            <w:pPr>
              <w:autoSpaceDE w:val="0"/>
              <w:autoSpaceDN w:val="0"/>
              <w:spacing w:line="257" w:lineRule="exact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</w:p>
          <w:p w14:paraId="5082ABA4" w14:textId="77777777" w:rsidR="000833C7" w:rsidRPr="000833C7" w:rsidRDefault="000833C7" w:rsidP="000833C7">
            <w:pPr>
              <w:numPr>
                <w:ilvl w:val="0"/>
                <w:numId w:val="12"/>
              </w:numPr>
              <w:autoSpaceDE w:val="0"/>
              <w:autoSpaceDN w:val="0"/>
              <w:spacing w:line="257" w:lineRule="exact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  <w:r w:rsidRPr="000833C7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Provide scheduled </w:t>
            </w:r>
            <w:r w:rsidRPr="000833C7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24/7 on-call support</w:t>
            </w:r>
            <w:r w:rsidRPr="000833C7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 as part of weekly support rotation for business-critical production systems.</w:t>
            </w:r>
          </w:p>
          <w:p w14:paraId="7FBBD60F" w14:textId="77777777" w:rsidR="00FE3E5A" w:rsidRDefault="00FE3E5A" w:rsidP="007C43FF">
            <w:pPr>
              <w:pBdr>
                <w:bottom w:val="single" w:sz="18" w:space="1" w:color="auto"/>
              </w:pBd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</w:p>
          <w:p w14:paraId="1050B3C7" w14:textId="77777777" w:rsidR="004655E5" w:rsidRDefault="004655E5" w:rsidP="007C43FF">
            <w:pPr>
              <w:pBdr>
                <w:bottom w:val="single" w:sz="18" w:space="1" w:color="auto"/>
              </w:pBd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</w:p>
          <w:p w14:paraId="3820A749" w14:textId="77777777" w:rsidR="004655E5" w:rsidRDefault="004655E5" w:rsidP="007C43FF">
            <w:pPr>
              <w:pBdr>
                <w:bottom w:val="single" w:sz="18" w:space="1" w:color="auto"/>
              </w:pBd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</w:p>
          <w:p w14:paraId="3E956B06" w14:textId="77777777" w:rsidR="004655E5" w:rsidRDefault="004655E5" w:rsidP="007C43FF">
            <w:pPr>
              <w:pBdr>
                <w:bottom w:val="single" w:sz="18" w:space="1" w:color="auto"/>
              </w:pBd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</w:p>
          <w:p w14:paraId="3FB46D52" w14:textId="77777777" w:rsidR="004655E5" w:rsidRDefault="004655E5" w:rsidP="007C43FF">
            <w:pPr>
              <w:pBdr>
                <w:bottom w:val="single" w:sz="18" w:space="1" w:color="auto"/>
              </w:pBd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</w:p>
          <w:p w14:paraId="386217C4" w14:textId="77777777" w:rsidR="004655E5" w:rsidRDefault="004655E5" w:rsidP="007C43FF">
            <w:pPr>
              <w:pBdr>
                <w:bottom w:val="single" w:sz="18" w:space="1" w:color="auto"/>
              </w:pBd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</w:p>
          <w:p w14:paraId="1E7E7087" w14:textId="77777777" w:rsidR="00E741E3" w:rsidRDefault="00E741E3" w:rsidP="007C43FF">
            <w:pPr>
              <w:pBdr>
                <w:bottom w:val="single" w:sz="18" w:space="1" w:color="auto"/>
              </w:pBd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</w:p>
          <w:p w14:paraId="68E32050" w14:textId="77777777" w:rsidR="00517373" w:rsidRDefault="00517373" w:rsidP="007C43FF">
            <w:pPr>
              <w:pBdr>
                <w:bottom w:val="single" w:sz="18" w:space="1" w:color="auto"/>
              </w:pBd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</w:p>
          <w:p w14:paraId="1855AA9A" w14:textId="77777777" w:rsidR="004655E5" w:rsidRDefault="004655E5" w:rsidP="007C43FF">
            <w:pPr>
              <w:pBdr>
                <w:bottom w:val="single" w:sz="18" w:space="1" w:color="auto"/>
              </w:pBd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</w:p>
          <w:p w14:paraId="64166ADF" w14:textId="77777777" w:rsidR="00840AA9" w:rsidRDefault="00840AA9" w:rsidP="007C43FF">
            <w:pPr>
              <w:autoSpaceDE w:val="0"/>
              <w:autoSpaceDN w:val="0"/>
              <w:spacing w:line="257" w:lineRule="exact"/>
              <w:ind w:left="84"/>
              <w:rPr>
                <w:rFonts w:ascii="Segoe UI" w:eastAsia="Segoe UI" w:hAnsi="Segoe UI" w:cs="Segoe UI"/>
                <w:b/>
                <w:bCs/>
                <w:color w:val="333333"/>
                <w:spacing w:val="-4"/>
                <w:w w:val="105"/>
              </w:rPr>
            </w:pPr>
          </w:p>
          <w:p w14:paraId="3B0A3ABD" w14:textId="0AA0ED5A" w:rsidR="003846F2" w:rsidRPr="000A3219" w:rsidRDefault="003846F2" w:rsidP="007C43FF">
            <w:pPr>
              <w:autoSpaceDE w:val="0"/>
              <w:autoSpaceDN w:val="0"/>
              <w:spacing w:line="257" w:lineRule="exact"/>
              <w:ind w:left="84"/>
              <w:rPr>
                <w:sz w:val="24"/>
                <w:szCs w:val="24"/>
              </w:rPr>
            </w:pPr>
            <w:r w:rsidRPr="000A3219">
              <w:rPr>
                <w:rFonts w:ascii="Segoe UI" w:eastAsia="Segoe UI" w:hAnsi="Segoe UI" w:cs="Segoe UI"/>
                <w:b/>
                <w:bCs/>
                <w:color w:val="333333"/>
                <w:spacing w:val="-4"/>
                <w:w w:val="105"/>
                <w:sz w:val="24"/>
                <w:szCs w:val="24"/>
              </w:rPr>
              <w:t>Haji</w:t>
            </w:r>
            <w:r w:rsidRPr="000A3219">
              <w:rPr>
                <w:rFonts w:ascii="Segoe UI" w:eastAsia="Segoe UI" w:hAnsi="Segoe UI" w:cs="Segoe UI"/>
                <w:b/>
                <w:bCs/>
                <w:color w:val="333333"/>
                <w:spacing w:val="45"/>
                <w:sz w:val="24"/>
                <w:szCs w:val="24"/>
              </w:rPr>
              <w:t xml:space="preserve"> </w:t>
            </w:r>
            <w:r w:rsidRPr="000A3219">
              <w:rPr>
                <w:rFonts w:ascii="Segoe UI" w:eastAsia="Segoe UI" w:hAnsi="Segoe UI" w:cs="Segoe UI"/>
                <w:b/>
                <w:bCs/>
                <w:color w:val="333333"/>
                <w:sz w:val="24"/>
                <w:szCs w:val="24"/>
              </w:rPr>
              <w:t>Husein</w:t>
            </w:r>
            <w:r w:rsidRPr="000A3219">
              <w:rPr>
                <w:rFonts w:ascii="Segoe UI" w:eastAsia="Segoe UI" w:hAnsi="Segoe UI" w:cs="Segoe UI"/>
                <w:b/>
                <w:bCs/>
                <w:color w:val="333333"/>
                <w:w w:val="96"/>
                <w:sz w:val="24"/>
                <w:szCs w:val="24"/>
              </w:rPr>
              <w:t xml:space="preserve"> </w:t>
            </w:r>
            <w:r w:rsidRPr="000A3219">
              <w:rPr>
                <w:rFonts w:ascii="Segoe UI" w:eastAsia="Segoe UI" w:hAnsi="Segoe UI" w:cs="Segoe UI"/>
                <w:b/>
                <w:bCs/>
                <w:color w:val="333333"/>
                <w:sz w:val="24"/>
                <w:szCs w:val="24"/>
              </w:rPr>
              <w:t>Alireza</w:t>
            </w:r>
            <w:r w:rsidRPr="000A3219">
              <w:rPr>
                <w:rFonts w:ascii="Segoe UI" w:eastAsia="Segoe UI" w:hAnsi="Segoe UI" w:cs="Segoe UI"/>
                <w:b/>
                <w:bCs/>
                <w:color w:val="333333"/>
                <w:w w:val="88"/>
                <w:sz w:val="24"/>
                <w:szCs w:val="24"/>
              </w:rPr>
              <w:t xml:space="preserve"> </w:t>
            </w:r>
            <w:r w:rsidRPr="000A3219">
              <w:rPr>
                <w:rFonts w:ascii="Segoe UI" w:eastAsia="Segoe UI" w:hAnsi="Segoe UI" w:cs="Segoe UI"/>
                <w:b/>
                <w:bCs/>
                <w:color w:val="333333"/>
                <w:w w:val="99"/>
                <w:sz w:val="24"/>
                <w:szCs w:val="24"/>
              </w:rPr>
              <w:t>&amp;</w:t>
            </w:r>
            <w:r w:rsidRPr="000A3219">
              <w:rPr>
                <w:rFonts w:ascii="Segoe UI" w:eastAsia="Segoe UI" w:hAnsi="Segoe UI" w:cs="Segoe UI"/>
                <w:b/>
                <w:bCs/>
                <w:color w:val="333333"/>
                <w:w w:val="98"/>
                <w:sz w:val="24"/>
                <w:szCs w:val="24"/>
              </w:rPr>
              <w:t xml:space="preserve"> </w:t>
            </w:r>
            <w:r w:rsidRPr="000A3219">
              <w:rPr>
                <w:rFonts w:ascii="Segoe UI" w:eastAsia="Segoe UI" w:hAnsi="Segoe UI" w:cs="Segoe UI"/>
                <w:b/>
                <w:bCs/>
                <w:color w:val="333333"/>
                <w:spacing w:val="10"/>
                <w:w w:val="90"/>
                <w:sz w:val="24"/>
                <w:szCs w:val="24"/>
              </w:rPr>
              <w:t>Co.</w:t>
            </w:r>
            <w:r w:rsidRPr="000A3219">
              <w:rPr>
                <w:rFonts w:ascii="Segoe UI" w:eastAsia="Segoe UI" w:hAnsi="Segoe UI" w:cs="Segoe UI"/>
                <w:b/>
                <w:bCs/>
                <w:color w:val="333333"/>
                <w:w w:val="78"/>
                <w:sz w:val="24"/>
                <w:szCs w:val="24"/>
              </w:rPr>
              <w:t xml:space="preserve"> </w:t>
            </w:r>
            <w:r w:rsidRPr="000A3219">
              <w:rPr>
                <w:rFonts w:ascii="Segoe UI" w:eastAsia="Segoe UI" w:hAnsi="Segoe UI" w:cs="Segoe UI"/>
                <w:b/>
                <w:bCs/>
                <w:color w:val="333333"/>
                <w:spacing w:val="10"/>
                <w:w w:val="90"/>
                <w:sz w:val="24"/>
                <w:szCs w:val="24"/>
              </w:rPr>
              <w:t>Ltd</w:t>
            </w:r>
            <w:r w:rsidRPr="000A3219">
              <w:rPr>
                <w:rFonts w:ascii="Segoe UI" w:eastAsia="Segoe UI" w:hAnsi="Segoe UI" w:cs="Segoe UI"/>
                <w:b/>
                <w:bCs/>
                <w:color w:val="333333"/>
                <w:w w:val="74"/>
                <w:sz w:val="24"/>
                <w:szCs w:val="24"/>
              </w:rPr>
              <w:t xml:space="preserve"> </w:t>
            </w:r>
            <w:r w:rsidRPr="000A3219">
              <w:rPr>
                <w:rFonts w:ascii="Segoe UI" w:eastAsia="Segoe UI" w:hAnsi="Segoe UI" w:cs="Segoe UI"/>
                <w:b/>
                <w:bCs/>
                <w:color w:val="333333"/>
                <w:spacing w:val="8"/>
                <w:w w:val="93"/>
                <w:sz w:val="24"/>
                <w:szCs w:val="24"/>
              </w:rPr>
              <w:t>(HHA)</w:t>
            </w:r>
          </w:p>
          <w:p w14:paraId="127C3B81" w14:textId="77777777" w:rsidR="003846F2" w:rsidRDefault="003846F2" w:rsidP="007C43FF">
            <w:pPr>
              <w:autoSpaceDE w:val="0"/>
              <w:autoSpaceDN w:val="0"/>
              <w:spacing w:line="257" w:lineRule="exact"/>
              <w:ind w:left="77"/>
            </w:pPr>
            <w:r w:rsidRPr="002A713E">
              <w:rPr>
                <w:rFonts w:ascii="Segoe UI" w:eastAsia="Segoe UI" w:hAnsi="Segoe UI" w:cs="Segoe UI"/>
                <w:bCs/>
                <w:color w:val="000000"/>
              </w:rPr>
              <w:t>Jeddah,</w:t>
            </w:r>
            <w:r w:rsidRPr="002A713E">
              <w:rPr>
                <w:rFonts w:ascii="Segoe UI" w:eastAsia="Segoe UI" w:hAnsi="Segoe UI" w:cs="Segoe UI"/>
                <w:bCs/>
                <w:color w:val="000000"/>
                <w:w w:val="91"/>
              </w:rPr>
              <w:t xml:space="preserve"> </w:t>
            </w:r>
            <w:r w:rsidRPr="002A713E">
              <w:rPr>
                <w:rFonts w:ascii="Segoe UI" w:eastAsia="Segoe UI" w:hAnsi="Segoe UI" w:cs="Segoe UI"/>
                <w:bCs/>
                <w:color w:val="000000"/>
              </w:rPr>
              <w:t>Saudi</w:t>
            </w:r>
            <w:r w:rsidRPr="002A713E">
              <w:rPr>
                <w:rFonts w:ascii="Segoe UI" w:eastAsia="Segoe UI" w:hAnsi="Segoe UI" w:cs="Segoe UI"/>
                <w:bCs/>
                <w:color w:val="000000"/>
                <w:w w:val="88"/>
              </w:rPr>
              <w:t xml:space="preserve"> </w:t>
            </w:r>
            <w:r w:rsidRPr="002A713E">
              <w:rPr>
                <w:rFonts w:ascii="Segoe UI" w:eastAsia="Segoe UI" w:hAnsi="Segoe UI" w:cs="Segoe UI"/>
                <w:bCs/>
                <w:color w:val="000000"/>
              </w:rPr>
              <w:t>Arabia</w:t>
            </w:r>
          </w:p>
          <w:p w14:paraId="0D37E212" w14:textId="689BA3E1" w:rsidR="00477804" w:rsidRDefault="00477804" w:rsidP="007C43FF">
            <w:pPr>
              <w:autoSpaceDE w:val="0"/>
              <w:autoSpaceDN w:val="0"/>
              <w:spacing w:line="405" w:lineRule="exact"/>
              <w:ind w:right="154"/>
              <w:rPr>
                <w:rFonts w:ascii="Segoe UI" w:eastAsia="Segoe UI" w:hAnsi="Segoe UI" w:cs="Segoe UI"/>
                <w:b/>
                <w:bCs/>
                <w:color w:val="000000"/>
                <w:w w:val="98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pacing w:val="12"/>
                <w:w w:val="90"/>
              </w:rPr>
              <w:t xml:space="preserve"> Mar</w:t>
            </w:r>
            <w:r>
              <w:rPr>
                <w:rFonts w:ascii="Segoe UI" w:eastAsia="Segoe UI" w:hAnsi="Segoe UI" w:cs="Segoe UI"/>
                <w:b/>
                <w:bCs/>
                <w:color w:val="000000"/>
                <w:w w:val="70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color w:val="000000"/>
              </w:rPr>
              <w:t>2012</w:t>
            </w:r>
            <w:r>
              <w:rPr>
                <w:rFonts w:ascii="Segoe UI" w:eastAsia="Segoe UI" w:hAnsi="Segoe UI" w:cs="Segoe UI"/>
                <w:b/>
                <w:bCs/>
                <w:color w:val="000000"/>
                <w:w w:val="97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color w:val="000000"/>
              </w:rPr>
              <w:t>–</w:t>
            </w:r>
            <w:r>
              <w:rPr>
                <w:rFonts w:ascii="Segoe UI" w:eastAsia="Segoe UI" w:hAnsi="Segoe UI" w:cs="Segoe UI"/>
                <w:b/>
                <w:bCs/>
                <w:color w:val="000000"/>
                <w:spacing w:val="2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color w:val="000000"/>
                <w:spacing w:val="1"/>
                <w:w w:val="99"/>
              </w:rPr>
              <w:t>Aug</w:t>
            </w:r>
            <w:r>
              <w:rPr>
                <w:rFonts w:ascii="Segoe UI" w:eastAsia="Segoe UI" w:hAnsi="Segoe UI" w:cs="Segoe UI"/>
                <w:b/>
                <w:bCs/>
                <w:color w:val="000000"/>
                <w:w w:val="88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color w:val="000000"/>
              </w:rPr>
              <w:t>2014</w:t>
            </w:r>
            <w:r>
              <w:rPr>
                <w:rFonts w:ascii="Segoe UI" w:eastAsia="Segoe UI" w:hAnsi="Segoe UI" w:cs="Segoe UI"/>
                <w:b/>
                <w:bCs/>
                <w:color w:val="000000"/>
                <w:w w:val="98"/>
              </w:rPr>
              <w:t xml:space="preserve"> </w:t>
            </w:r>
          </w:p>
          <w:p w14:paraId="3DBE3AFD" w14:textId="77777777" w:rsidR="000833C7" w:rsidRPr="000833C7" w:rsidRDefault="000833C7" w:rsidP="000833C7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  <w:r w:rsidRPr="000833C7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Senior Oracle Developer</w:t>
            </w:r>
          </w:p>
          <w:p w14:paraId="45E9DED1" w14:textId="77777777" w:rsidR="000833C7" w:rsidRPr="000833C7" w:rsidRDefault="000833C7" w:rsidP="000833C7">
            <w:pPr>
              <w:numPr>
                <w:ilvl w:val="0"/>
                <w:numId w:val="13"/>
              </w:numPr>
              <w:autoSpaceDE w:val="0"/>
              <w:autoSpaceDN w:val="0"/>
              <w:spacing w:line="257" w:lineRule="exact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  <w:r w:rsidRPr="000833C7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Worked as Oracle D2K Developer with strong involvement in </w:t>
            </w:r>
            <w:r w:rsidRPr="000833C7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Oracle PL/SQL, Forms, and Reports</w:t>
            </w:r>
            <w:r w:rsidRPr="000833C7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 for in-house enterprise application development. </w:t>
            </w:r>
          </w:p>
          <w:p w14:paraId="3815C8C6" w14:textId="77777777" w:rsidR="000833C7" w:rsidRPr="000833C7" w:rsidRDefault="000833C7" w:rsidP="000833C7">
            <w:pPr>
              <w:numPr>
                <w:ilvl w:val="0"/>
                <w:numId w:val="13"/>
              </w:numPr>
              <w:autoSpaceDE w:val="0"/>
              <w:autoSpaceDN w:val="0"/>
              <w:spacing w:line="257" w:lineRule="exact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  <w:r w:rsidRPr="000833C7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Contributed to </w:t>
            </w:r>
            <w:r w:rsidRPr="000833C7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database design, backend logic, and end-to-end application development</w:t>
            </w:r>
            <w:r w:rsidRPr="000833C7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 across integrated business systems. </w:t>
            </w:r>
          </w:p>
          <w:p w14:paraId="36C42D65" w14:textId="77777777" w:rsidR="000833C7" w:rsidRPr="000833C7" w:rsidRDefault="000833C7" w:rsidP="000833C7">
            <w:pPr>
              <w:numPr>
                <w:ilvl w:val="0"/>
                <w:numId w:val="13"/>
              </w:numPr>
              <w:autoSpaceDE w:val="0"/>
              <w:autoSpaceDN w:val="0"/>
              <w:spacing w:line="257" w:lineRule="exact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  <w:r w:rsidRPr="000833C7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>Supported design, customization, enhancement, and maintenance of Oracle-based applications aligned with operational and business requirements.</w:t>
            </w:r>
          </w:p>
          <w:p w14:paraId="1F879916" w14:textId="77777777" w:rsidR="00E14B97" w:rsidRDefault="00E14B97" w:rsidP="007C43FF">
            <w:pPr>
              <w:autoSpaceDE w:val="0"/>
              <w:autoSpaceDN w:val="0"/>
              <w:spacing w:line="257" w:lineRule="exact"/>
              <w:jc w:val="center"/>
              <w:outlineLvl w:val="0"/>
              <w:rPr>
                <w:rFonts w:ascii="Segoe UI" w:eastAsia="Segoe UI" w:hAnsi="Segoe UI" w:cs="Segoe UI"/>
                <w:b/>
                <w:bCs/>
                <w:color w:val="333333"/>
                <w:spacing w:val="2"/>
                <w:w w:val="98"/>
              </w:rPr>
            </w:pPr>
          </w:p>
          <w:p w14:paraId="0A5E655E" w14:textId="77777777" w:rsidR="00052E58" w:rsidRDefault="00052E58" w:rsidP="007C43FF">
            <w:pPr>
              <w:pBdr>
                <w:bottom w:val="single" w:sz="12" w:space="1" w:color="auto"/>
              </w:pBdr>
              <w:autoSpaceDE w:val="0"/>
              <w:autoSpaceDN w:val="0"/>
              <w:spacing w:line="257" w:lineRule="exact"/>
              <w:outlineLvl w:val="0"/>
              <w:rPr>
                <w:rFonts w:ascii="Segoe UI" w:eastAsia="Segoe UI" w:hAnsi="Segoe UI" w:cs="Segoe UI"/>
                <w:b/>
                <w:bCs/>
                <w:color w:val="333333"/>
                <w:spacing w:val="2"/>
                <w:w w:val="98"/>
              </w:rPr>
            </w:pPr>
          </w:p>
          <w:p w14:paraId="1980B073" w14:textId="77777777" w:rsidR="00403636" w:rsidRDefault="00403636" w:rsidP="007C43FF">
            <w:pPr>
              <w:autoSpaceDE w:val="0"/>
              <w:autoSpaceDN w:val="0"/>
              <w:spacing w:line="257" w:lineRule="exact"/>
              <w:outlineLvl w:val="0"/>
              <w:rPr>
                <w:rFonts w:ascii="Segoe UI" w:eastAsia="Segoe UI" w:hAnsi="Segoe UI" w:cs="Segoe UI"/>
                <w:b/>
                <w:bCs/>
                <w:color w:val="333333"/>
                <w:spacing w:val="2"/>
                <w:w w:val="98"/>
                <w:sz w:val="24"/>
                <w:szCs w:val="24"/>
              </w:rPr>
            </w:pPr>
          </w:p>
          <w:p w14:paraId="59805D41" w14:textId="6FE1F18F" w:rsidR="00F22395" w:rsidRPr="000A3219" w:rsidRDefault="006A667C" w:rsidP="007C43FF">
            <w:pPr>
              <w:autoSpaceDE w:val="0"/>
              <w:autoSpaceDN w:val="0"/>
              <w:spacing w:line="257" w:lineRule="exact"/>
              <w:outlineLvl w:val="0"/>
              <w:rPr>
                <w:sz w:val="24"/>
                <w:szCs w:val="24"/>
              </w:rPr>
            </w:pPr>
            <w:r>
              <w:rPr>
                <w:rFonts w:ascii="Segoe UI" w:eastAsia="Segoe UI" w:hAnsi="Segoe UI" w:cs="Segoe UI"/>
                <w:b/>
                <w:bCs/>
                <w:color w:val="333333"/>
                <w:spacing w:val="2"/>
                <w:w w:val="98"/>
                <w:sz w:val="24"/>
                <w:szCs w:val="24"/>
              </w:rPr>
              <w:t xml:space="preserve"> </w:t>
            </w:r>
            <w:r w:rsidR="00F22395" w:rsidRPr="000A3219">
              <w:rPr>
                <w:rFonts w:ascii="Segoe UI" w:eastAsia="Segoe UI" w:hAnsi="Segoe UI" w:cs="Segoe UI"/>
                <w:b/>
                <w:bCs/>
                <w:color w:val="333333"/>
                <w:spacing w:val="2"/>
                <w:w w:val="98"/>
                <w:sz w:val="24"/>
                <w:szCs w:val="24"/>
              </w:rPr>
              <w:t>Wipro</w:t>
            </w:r>
            <w:r w:rsidR="00F22395" w:rsidRPr="000A3219">
              <w:rPr>
                <w:rFonts w:ascii="Segoe UI" w:eastAsia="Segoe UI" w:hAnsi="Segoe UI" w:cs="Segoe UI"/>
                <w:b/>
                <w:bCs/>
                <w:color w:val="333333"/>
                <w:w w:val="94"/>
                <w:sz w:val="24"/>
                <w:szCs w:val="24"/>
              </w:rPr>
              <w:t xml:space="preserve"> </w:t>
            </w:r>
            <w:r w:rsidR="00F22395" w:rsidRPr="000A3219">
              <w:rPr>
                <w:rFonts w:ascii="Segoe UI" w:eastAsia="Segoe UI" w:hAnsi="Segoe UI" w:cs="Segoe UI"/>
                <w:b/>
                <w:bCs/>
                <w:color w:val="000000"/>
                <w:spacing w:val="8"/>
                <w:w w:val="92"/>
                <w:sz w:val="24"/>
                <w:szCs w:val="24"/>
              </w:rPr>
              <w:t>Technologies</w:t>
            </w:r>
            <w:r w:rsidR="00F22395" w:rsidRPr="000A3219">
              <w:rPr>
                <w:rFonts w:ascii="Segoe UI" w:eastAsia="Segoe UI" w:hAnsi="Segoe UI" w:cs="Segoe UI"/>
                <w:b/>
                <w:bCs/>
                <w:color w:val="000000"/>
                <w:spacing w:val="45"/>
                <w:sz w:val="24"/>
                <w:szCs w:val="24"/>
              </w:rPr>
              <w:t xml:space="preserve"> </w:t>
            </w:r>
            <w:r w:rsidR="00F22395" w:rsidRPr="000A3219">
              <w:rPr>
                <w:rFonts w:ascii="Segoe UI" w:eastAsia="Segoe UI" w:hAnsi="Segoe UI" w:cs="Segoe UI"/>
                <w:b/>
                <w:bCs/>
                <w:color w:val="000000"/>
                <w:spacing w:val="7"/>
                <w:w w:val="92"/>
                <w:sz w:val="24"/>
                <w:szCs w:val="24"/>
              </w:rPr>
              <w:t>Pvt.</w:t>
            </w:r>
            <w:r w:rsidR="00F22395" w:rsidRPr="000A3219">
              <w:rPr>
                <w:rFonts w:ascii="Segoe UI" w:eastAsia="Segoe UI" w:hAnsi="Segoe UI" w:cs="Segoe UI"/>
                <w:b/>
                <w:bCs/>
                <w:color w:val="000000"/>
                <w:spacing w:val="4"/>
                <w:sz w:val="24"/>
                <w:szCs w:val="24"/>
              </w:rPr>
              <w:t xml:space="preserve"> </w:t>
            </w:r>
            <w:r w:rsidR="00F22395" w:rsidRPr="000A3219">
              <w:rPr>
                <w:rFonts w:ascii="Segoe UI" w:eastAsia="Segoe UI" w:hAnsi="Segoe UI" w:cs="Segoe UI"/>
                <w:b/>
                <w:bCs/>
                <w:color w:val="333333"/>
                <w:spacing w:val="10"/>
                <w:w w:val="90"/>
                <w:sz w:val="24"/>
                <w:szCs w:val="24"/>
              </w:rPr>
              <w:t>Ltd</w:t>
            </w:r>
          </w:p>
          <w:p w14:paraId="2C867403" w14:textId="49FCE665" w:rsidR="00F22395" w:rsidRDefault="006A667C" w:rsidP="007C43FF">
            <w:pPr>
              <w:autoSpaceDE w:val="0"/>
              <w:autoSpaceDN w:val="0"/>
              <w:spacing w:line="257" w:lineRule="exact"/>
              <w:outlineLvl w:val="0"/>
            </w:pPr>
            <w:r>
              <w:rPr>
                <w:rFonts w:ascii="Segoe UI" w:eastAsia="Segoe UI" w:hAnsi="Segoe UI" w:cs="Segoe UI"/>
                <w:bCs/>
                <w:color w:val="000000"/>
              </w:rPr>
              <w:t xml:space="preserve"> </w:t>
            </w:r>
            <w:r w:rsidR="00F22395" w:rsidRPr="002A713E">
              <w:rPr>
                <w:rFonts w:ascii="Segoe UI" w:eastAsia="Segoe UI" w:hAnsi="Segoe UI" w:cs="Segoe UI"/>
                <w:bCs/>
                <w:color w:val="000000"/>
              </w:rPr>
              <w:t>Hyderabad,</w:t>
            </w:r>
            <w:r w:rsidR="00F22395" w:rsidRPr="002A713E">
              <w:rPr>
                <w:rFonts w:ascii="Segoe UI" w:eastAsia="Segoe UI" w:hAnsi="Segoe UI" w:cs="Segoe UI"/>
                <w:bCs/>
                <w:color w:val="000000"/>
                <w:w w:val="87"/>
              </w:rPr>
              <w:t xml:space="preserve"> </w:t>
            </w:r>
            <w:r w:rsidR="00F22395" w:rsidRPr="002A713E">
              <w:rPr>
                <w:rFonts w:ascii="Segoe UI" w:eastAsia="Segoe UI" w:hAnsi="Segoe UI" w:cs="Segoe UI"/>
                <w:bCs/>
                <w:color w:val="000000"/>
                <w:spacing w:val="-4"/>
                <w:w w:val="105"/>
              </w:rPr>
              <w:t>India</w:t>
            </w:r>
          </w:p>
          <w:p w14:paraId="1ED738B5" w14:textId="061F9CD1" w:rsidR="00E14B97" w:rsidRDefault="006A667C" w:rsidP="007C43FF">
            <w:pPr>
              <w:autoSpaceDE w:val="0"/>
              <w:autoSpaceDN w:val="0"/>
              <w:spacing w:line="398" w:lineRule="exact"/>
              <w:ind w:right="199"/>
              <w:rPr>
                <w:rFonts w:ascii="Segoe UI" w:eastAsia="Segoe UI" w:hAnsi="Segoe UI" w:cs="Segoe UI"/>
                <w:b/>
                <w:bCs/>
                <w:color w:val="000000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pacing w:val="4"/>
                <w:w w:val="96"/>
              </w:rPr>
              <w:t xml:space="preserve"> </w:t>
            </w:r>
            <w:r w:rsidR="00E14B97">
              <w:rPr>
                <w:rFonts w:ascii="Segoe UI" w:eastAsia="Segoe UI" w:hAnsi="Segoe UI" w:cs="Segoe UI"/>
                <w:b/>
                <w:bCs/>
                <w:color w:val="000000"/>
                <w:spacing w:val="4"/>
                <w:w w:val="96"/>
              </w:rPr>
              <w:t>Jun</w:t>
            </w:r>
            <w:r w:rsidR="00E14B97">
              <w:rPr>
                <w:rFonts w:ascii="Segoe UI" w:eastAsia="Segoe UI" w:hAnsi="Segoe UI" w:cs="Segoe UI"/>
                <w:b/>
                <w:bCs/>
                <w:color w:val="000000"/>
                <w:w w:val="82"/>
              </w:rPr>
              <w:t xml:space="preserve"> </w:t>
            </w:r>
            <w:r w:rsidR="00E14B97">
              <w:rPr>
                <w:rFonts w:ascii="Segoe UI" w:eastAsia="Segoe UI" w:hAnsi="Segoe UI" w:cs="Segoe UI"/>
                <w:b/>
                <w:bCs/>
                <w:color w:val="000000"/>
                <w:spacing w:val="-2"/>
                <w:w w:val="102"/>
              </w:rPr>
              <w:t>2011</w:t>
            </w:r>
            <w:r w:rsidR="00E14B97">
              <w:rPr>
                <w:rFonts w:ascii="Segoe UI" w:eastAsia="Segoe UI" w:hAnsi="Segoe UI" w:cs="Segoe UI"/>
                <w:b/>
                <w:bCs/>
                <w:color w:val="000000"/>
                <w:spacing w:val="1"/>
              </w:rPr>
              <w:t xml:space="preserve"> </w:t>
            </w:r>
            <w:r w:rsidR="00E14B97">
              <w:rPr>
                <w:rFonts w:ascii="Segoe UI" w:eastAsia="Segoe UI" w:hAnsi="Segoe UI" w:cs="Segoe UI"/>
                <w:b/>
                <w:bCs/>
                <w:color w:val="000000"/>
              </w:rPr>
              <w:t>–</w:t>
            </w:r>
            <w:r w:rsidR="00E14B97">
              <w:rPr>
                <w:rFonts w:ascii="Segoe UI" w:eastAsia="Segoe UI" w:hAnsi="Segoe UI" w:cs="Segoe UI"/>
                <w:b/>
                <w:bCs/>
                <w:color w:val="000000"/>
                <w:spacing w:val="1"/>
              </w:rPr>
              <w:t xml:space="preserve"> </w:t>
            </w:r>
            <w:r w:rsidR="00E14B97">
              <w:rPr>
                <w:rFonts w:ascii="Segoe UI" w:eastAsia="Segoe UI" w:hAnsi="Segoe UI" w:cs="Segoe UI"/>
                <w:b/>
                <w:bCs/>
                <w:color w:val="000000"/>
                <w:spacing w:val="3"/>
                <w:w w:val="97"/>
              </w:rPr>
              <w:t>Aug</w:t>
            </w:r>
            <w:r w:rsidR="00E14B97">
              <w:rPr>
                <w:rFonts w:ascii="Segoe UI" w:eastAsia="Segoe UI" w:hAnsi="Segoe UI" w:cs="Segoe UI"/>
                <w:b/>
                <w:bCs/>
                <w:color w:val="000000"/>
                <w:w w:val="87"/>
              </w:rPr>
              <w:t xml:space="preserve"> </w:t>
            </w:r>
            <w:r w:rsidR="00E14B97">
              <w:rPr>
                <w:rFonts w:ascii="Segoe UI" w:eastAsia="Segoe UI" w:hAnsi="Segoe UI" w:cs="Segoe UI"/>
                <w:b/>
                <w:bCs/>
                <w:color w:val="000000"/>
                <w:spacing w:val="-2"/>
                <w:w w:val="102"/>
              </w:rPr>
              <w:t>2011</w:t>
            </w:r>
            <w:r w:rsidR="00E14B97">
              <w:rPr>
                <w:rFonts w:ascii="Segoe UI" w:eastAsia="Segoe UI" w:hAnsi="Segoe UI" w:cs="Segoe UI"/>
                <w:b/>
                <w:bCs/>
                <w:color w:val="000000"/>
              </w:rPr>
              <w:t xml:space="preserve"> </w:t>
            </w:r>
          </w:p>
          <w:p w14:paraId="61DDA5F4" w14:textId="05CFB587" w:rsidR="007F43F5" w:rsidRPr="007F43F5" w:rsidRDefault="006A667C" w:rsidP="007F43F5">
            <w:pPr>
              <w:autoSpaceDE w:val="0"/>
              <w:autoSpaceDN w:val="0"/>
              <w:spacing w:line="257" w:lineRule="exact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 xml:space="preserve"> </w:t>
            </w:r>
            <w:r w:rsidR="007F43F5" w:rsidRPr="007F43F5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Oracle PL/SQL Developer</w:t>
            </w:r>
          </w:p>
          <w:p w14:paraId="0F347C3A" w14:textId="77777777" w:rsidR="007F43F5" w:rsidRPr="007F43F5" w:rsidRDefault="007F43F5" w:rsidP="007F43F5">
            <w:pPr>
              <w:numPr>
                <w:ilvl w:val="0"/>
                <w:numId w:val="14"/>
              </w:numPr>
              <w:autoSpaceDE w:val="0"/>
              <w:autoSpaceDN w:val="0"/>
              <w:spacing w:line="257" w:lineRule="exact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  <w:r w:rsidRPr="007F43F5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Worked on analysis, design, development, and maintenance of </w:t>
            </w:r>
            <w:r w:rsidRPr="007F43F5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PL/SQL web applications</w:t>
            </w:r>
            <w:r w:rsidRPr="007F43F5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 using </w:t>
            </w:r>
            <w:r w:rsidRPr="007F43F5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PL/SQL Web Toolkit, SQL, stored procedures, packages, triggers, and functions</w:t>
            </w:r>
            <w:r w:rsidRPr="007F43F5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. </w:t>
            </w:r>
          </w:p>
          <w:p w14:paraId="6B8E76D6" w14:textId="77777777" w:rsidR="007F43F5" w:rsidRPr="007F43F5" w:rsidRDefault="007F43F5" w:rsidP="007F43F5">
            <w:pPr>
              <w:numPr>
                <w:ilvl w:val="0"/>
                <w:numId w:val="14"/>
              </w:numPr>
              <w:autoSpaceDE w:val="0"/>
              <w:autoSpaceDN w:val="0"/>
              <w:spacing w:line="257" w:lineRule="exact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  <w:r w:rsidRPr="007F43F5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Supported production applications, analyzed issues, and implemented timely fixes and enhancements. </w:t>
            </w:r>
          </w:p>
          <w:p w14:paraId="5371F1AB" w14:textId="77777777" w:rsidR="007F43F5" w:rsidRPr="007F43F5" w:rsidRDefault="007F43F5" w:rsidP="007F43F5">
            <w:pPr>
              <w:numPr>
                <w:ilvl w:val="0"/>
                <w:numId w:val="14"/>
              </w:numPr>
              <w:autoSpaceDE w:val="0"/>
              <w:autoSpaceDN w:val="0"/>
              <w:spacing w:line="257" w:lineRule="exact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  <w:r w:rsidRPr="007F43F5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>Worked closely with requirements and business needs to deliver stable backend solutions.</w:t>
            </w:r>
          </w:p>
          <w:p w14:paraId="4BB1C170" w14:textId="77777777" w:rsidR="00EC5C85" w:rsidRDefault="00EC5C85" w:rsidP="007C43FF">
            <w:pPr>
              <w:pBdr>
                <w:bottom w:val="single" w:sz="12" w:space="1" w:color="auto"/>
              </w:pBdr>
              <w:autoSpaceDE w:val="0"/>
              <w:autoSpaceDN w:val="0"/>
              <w:spacing w:line="257" w:lineRule="exact"/>
              <w:ind w:left="57"/>
            </w:pPr>
          </w:p>
          <w:p w14:paraId="363EA873" w14:textId="77777777" w:rsidR="000A3219" w:rsidRDefault="000A3219" w:rsidP="007C43FF">
            <w:pPr>
              <w:autoSpaceDE w:val="0"/>
              <w:autoSpaceDN w:val="0"/>
              <w:spacing w:line="257" w:lineRule="exact"/>
              <w:outlineLvl w:val="0"/>
              <w:rPr>
                <w:rFonts w:ascii="Segoe UI" w:eastAsia="Segoe UI" w:hAnsi="Segoe UI" w:cs="Segoe UI"/>
                <w:b/>
                <w:bCs/>
                <w:color w:val="000000"/>
                <w:spacing w:val="8"/>
                <w:w w:val="92"/>
                <w:sz w:val="24"/>
                <w:szCs w:val="24"/>
              </w:rPr>
            </w:pPr>
          </w:p>
          <w:p w14:paraId="2F084611" w14:textId="0C73A6FB" w:rsidR="00BD5E85" w:rsidRPr="000A3219" w:rsidRDefault="006A667C" w:rsidP="007C43FF">
            <w:pPr>
              <w:autoSpaceDE w:val="0"/>
              <w:autoSpaceDN w:val="0"/>
              <w:spacing w:line="257" w:lineRule="exact"/>
              <w:outlineLvl w:val="0"/>
              <w:rPr>
                <w:rFonts w:ascii="Segoe UI" w:eastAsia="Segoe UI" w:hAnsi="Segoe UI" w:cs="Segoe UI"/>
                <w:b/>
                <w:bCs/>
                <w:color w:val="000000"/>
                <w:spacing w:val="8"/>
                <w:w w:val="92"/>
                <w:sz w:val="24"/>
                <w:szCs w:val="24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pacing w:val="8"/>
                <w:w w:val="92"/>
                <w:sz w:val="24"/>
                <w:szCs w:val="24"/>
              </w:rPr>
              <w:t xml:space="preserve"> </w:t>
            </w:r>
            <w:r w:rsidR="00BD5E85" w:rsidRPr="000A3219">
              <w:rPr>
                <w:rFonts w:ascii="Segoe UI" w:eastAsia="Segoe UI" w:hAnsi="Segoe UI" w:cs="Segoe UI"/>
                <w:b/>
                <w:bCs/>
                <w:color w:val="000000"/>
                <w:spacing w:val="8"/>
                <w:w w:val="92"/>
                <w:sz w:val="24"/>
                <w:szCs w:val="24"/>
              </w:rPr>
              <w:t>Accenture Services Pvt. Ltd</w:t>
            </w:r>
          </w:p>
          <w:p w14:paraId="6B74B943" w14:textId="4BD9A1BB" w:rsidR="00BD5E85" w:rsidRPr="007E3412" w:rsidRDefault="006A667C" w:rsidP="007C43FF">
            <w:pPr>
              <w:autoSpaceDE w:val="0"/>
              <w:autoSpaceDN w:val="0"/>
              <w:spacing w:line="257" w:lineRule="exact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  <w:r>
              <w:rPr>
                <w:rFonts w:ascii="Segoe UI" w:eastAsia="Segoe UI" w:hAnsi="Segoe UI" w:cs="Segoe UI"/>
                <w:bCs/>
                <w:color w:val="000000"/>
                <w:sz w:val="18"/>
              </w:rPr>
              <w:t xml:space="preserve"> </w:t>
            </w:r>
            <w:r w:rsidR="00BD5E85" w:rsidRPr="007E3412">
              <w:rPr>
                <w:rFonts w:ascii="Segoe UI" w:eastAsia="Segoe UI" w:hAnsi="Segoe UI" w:cs="Segoe UI"/>
                <w:bCs/>
                <w:color w:val="000000"/>
                <w:sz w:val="18"/>
              </w:rPr>
              <w:t>Bangalore &amp; Mumbai, India</w:t>
            </w:r>
          </w:p>
          <w:p w14:paraId="0BBFE573" w14:textId="6432DA15" w:rsidR="00607113" w:rsidRPr="007E3412" w:rsidRDefault="006A667C" w:rsidP="007C43FF">
            <w:pPr>
              <w:autoSpaceDE w:val="0"/>
              <w:autoSpaceDN w:val="0"/>
              <w:spacing w:line="398" w:lineRule="exact"/>
              <w:ind w:right="199"/>
              <w:rPr>
                <w:rFonts w:ascii="Segoe UI" w:eastAsia="Segoe UI" w:hAnsi="Segoe UI" w:cs="Segoe UI"/>
                <w:b/>
                <w:bCs/>
                <w:color w:val="000000"/>
                <w:spacing w:val="-2"/>
                <w:w w:val="102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pacing w:val="-2"/>
                <w:w w:val="102"/>
              </w:rPr>
              <w:t xml:space="preserve"> </w:t>
            </w:r>
            <w:r w:rsidR="00607113" w:rsidRPr="007E3412">
              <w:rPr>
                <w:rFonts w:ascii="Segoe UI" w:eastAsia="Segoe UI" w:hAnsi="Segoe UI" w:cs="Segoe UI"/>
                <w:b/>
                <w:bCs/>
                <w:color w:val="000000"/>
                <w:spacing w:val="-2"/>
                <w:w w:val="102"/>
              </w:rPr>
              <w:t>Oct-2005 – Apr-2011</w:t>
            </w:r>
            <w:r>
              <w:rPr>
                <w:rFonts w:ascii="Segoe UI" w:eastAsia="Segoe UI" w:hAnsi="Segoe UI" w:cs="Segoe UI"/>
                <w:b/>
                <w:bCs/>
                <w:color w:val="000000"/>
                <w:spacing w:val="-2"/>
                <w:w w:val="102"/>
              </w:rPr>
              <w:t xml:space="preserve"> </w:t>
            </w:r>
          </w:p>
          <w:p w14:paraId="5F2FE43D" w14:textId="0DE5355E" w:rsidR="0098508F" w:rsidRPr="0098508F" w:rsidRDefault="006A667C" w:rsidP="0098508F">
            <w:pPr>
              <w:autoSpaceDE w:val="0"/>
              <w:autoSpaceDN w:val="0"/>
              <w:spacing w:line="257" w:lineRule="exact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 xml:space="preserve"> </w:t>
            </w:r>
            <w:r w:rsidR="0098508F" w:rsidRPr="0098508F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Oracle Developer</w:t>
            </w:r>
          </w:p>
          <w:p w14:paraId="4B53EE2C" w14:textId="77777777" w:rsidR="0098508F" w:rsidRPr="0098508F" w:rsidRDefault="0098508F" w:rsidP="0098508F">
            <w:pPr>
              <w:numPr>
                <w:ilvl w:val="0"/>
                <w:numId w:val="15"/>
              </w:numPr>
              <w:autoSpaceDE w:val="0"/>
              <w:autoSpaceDN w:val="0"/>
              <w:spacing w:line="257" w:lineRule="exact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  <w:r w:rsidRPr="0098508F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Worked on design, enhancement, customization, bug fixing, support, and maintenance of </w:t>
            </w:r>
            <w:r w:rsidRPr="0098508F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third-party software products</w:t>
            </w:r>
            <w:r w:rsidRPr="0098508F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 for </w:t>
            </w:r>
            <w:r w:rsidRPr="0098508F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Energy and Trading systems</w:t>
            </w:r>
            <w:r w:rsidRPr="0098508F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. </w:t>
            </w:r>
          </w:p>
          <w:p w14:paraId="6DE4EB0B" w14:textId="77777777" w:rsidR="0098508F" w:rsidRPr="0098508F" w:rsidRDefault="0098508F" w:rsidP="0098508F">
            <w:pPr>
              <w:numPr>
                <w:ilvl w:val="0"/>
                <w:numId w:val="15"/>
              </w:numPr>
              <w:autoSpaceDE w:val="0"/>
              <w:autoSpaceDN w:val="0"/>
              <w:spacing w:line="257" w:lineRule="exact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  <w:r w:rsidRPr="0098508F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Delivered Oracle-based application changes and production support aligned with client business requirements. </w:t>
            </w:r>
          </w:p>
          <w:p w14:paraId="0219F5C4" w14:textId="77777777" w:rsidR="0098508F" w:rsidRPr="0098508F" w:rsidRDefault="0098508F" w:rsidP="0098508F">
            <w:pPr>
              <w:numPr>
                <w:ilvl w:val="0"/>
                <w:numId w:val="15"/>
              </w:numPr>
              <w:autoSpaceDE w:val="0"/>
              <w:autoSpaceDN w:val="0"/>
              <w:spacing w:line="257" w:lineRule="exact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  <w:r w:rsidRPr="0098508F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>Contributed to stable maintenance and improvement of enterprise business applications.</w:t>
            </w:r>
          </w:p>
          <w:p w14:paraId="0B202DC4" w14:textId="77777777" w:rsidR="007E3412" w:rsidRDefault="007E3412" w:rsidP="007C43FF">
            <w:pPr>
              <w:pBdr>
                <w:bottom w:val="single" w:sz="12" w:space="1" w:color="auto"/>
              </w:pBd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</w:p>
          <w:p w14:paraId="7D7BCB2C" w14:textId="77777777" w:rsidR="00A227BD" w:rsidRDefault="00A227BD" w:rsidP="007C43FF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</w:p>
          <w:p w14:paraId="647FED61" w14:textId="2D3D138B" w:rsidR="000A77A6" w:rsidRPr="000A77A6" w:rsidRDefault="006A667C" w:rsidP="007C43FF">
            <w:pPr>
              <w:autoSpaceDE w:val="0"/>
              <w:autoSpaceDN w:val="0"/>
              <w:spacing w:line="257" w:lineRule="exact"/>
              <w:rPr>
                <w:rFonts w:ascii="Segoe UI" w:eastAsia="Segoe UI" w:hAnsi="Segoe UI" w:cs="Segoe UI"/>
                <w:b/>
                <w:bCs/>
                <w:color w:val="000000"/>
                <w:spacing w:val="8"/>
                <w:w w:val="92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pacing w:val="8"/>
                <w:w w:val="92"/>
              </w:rPr>
              <w:t xml:space="preserve"> </w:t>
            </w:r>
            <w:r w:rsidR="000A77A6" w:rsidRPr="000A77A6">
              <w:rPr>
                <w:rFonts w:ascii="Segoe UI" w:eastAsia="Segoe UI" w:hAnsi="Segoe UI" w:cs="Segoe UI"/>
                <w:b/>
                <w:bCs/>
                <w:color w:val="000000"/>
                <w:spacing w:val="8"/>
                <w:w w:val="92"/>
              </w:rPr>
              <w:t>OCTOPUS-e System Pvt. Ltd</w:t>
            </w:r>
          </w:p>
          <w:p w14:paraId="39DCFABC" w14:textId="1B237E69" w:rsidR="000A77A6" w:rsidRDefault="006A667C" w:rsidP="007C43FF">
            <w:pPr>
              <w:autoSpaceDE w:val="0"/>
              <w:autoSpaceDN w:val="0"/>
              <w:spacing w:line="257" w:lineRule="exact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  <w:r>
              <w:rPr>
                <w:rFonts w:ascii="Segoe UI" w:eastAsia="Segoe UI" w:hAnsi="Segoe UI" w:cs="Segoe UI"/>
                <w:bCs/>
                <w:color w:val="000000"/>
                <w:sz w:val="18"/>
              </w:rPr>
              <w:t xml:space="preserve"> </w:t>
            </w:r>
            <w:r w:rsidR="000A77A6" w:rsidRPr="000A77A6">
              <w:rPr>
                <w:rFonts w:ascii="Segoe UI" w:eastAsia="Segoe UI" w:hAnsi="Segoe UI" w:cs="Segoe UI"/>
                <w:bCs/>
                <w:color w:val="000000"/>
                <w:sz w:val="18"/>
              </w:rPr>
              <w:t>Mumbai , India</w:t>
            </w:r>
          </w:p>
          <w:p w14:paraId="256AB474" w14:textId="3BB53D7D" w:rsidR="0040492F" w:rsidRDefault="006A667C" w:rsidP="007C43FF">
            <w:pPr>
              <w:autoSpaceDE w:val="0"/>
              <w:autoSpaceDN w:val="0"/>
              <w:spacing w:before="14" w:line="257" w:lineRule="exact"/>
            </w:pPr>
            <w:r>
              <w:rPr>
                <w:rFonts w:ascii="Segoe UI" w:eastAsia="Segoe UI" w:hAnsi="Segoe UI" w:cs="Segoe UI"/>
                <w:b/>
                <w:bCs/>
                <w:color w:val="000000"/>
                <w:spacing w:val="4"/>
                <w:w w:val="96"/>
              </w:rPr>
              <w:t xml:space="preserve"> </w:t>
            </w:r>
            <w:r w:rsidR="0040492F">
              <w:rPr>
                <w:rFonts w:ascii="Segoe UI" w:eastAsia="Segoe UI" w:hAnsi="Segoe UI" w:cs="Segoe UI"/>
                <w:b/>
                <w:bCs/>
                <w:color w:val="000000"/>
                <w:spacing w:val="4"/>
                <w:w w:val="96"/>
              </w:rPr>
              <w:t>Jun</w:t>
            </w:r>
            <w:r w:rsidR="0040492F">
              <w:rPr>
                <w:rFonts w:ascii="Segoe UI" w:eastAsia="Segoe UI" w:hAnsi="Segoe UI" w:cs="Segoe UI"/>
                <w:b/>
                <w:bCs/>
                <w:color w:val="000000"/>
                <w:w w:val="82"/>
              </w:rPr>
              <w:t xml:space="preserve"> </w:t>
            </w:r>
            <w:r w:rsidR="0040492F">
              <w:rPr>
                <w:rFonts w:ascii="Segoe UI" w:eastAsia="Segoe UI" w:hAnsi="Segoe UI" w:cs="Segoe UI"/>
                <w:b/>
                <w:bCs/>
                <w:color w:val="000000"/>
                <w:spacing w:val="-2"/>
                <w:w w:val="102"/>
              </w:rPr>
              <w:t>2004</w:t>
            </w:r>
            <w:r w:rsidR="0040492F">
              <w:rPr>
                <w:rFonts w:ascii="Segoe UI" w:eastAsia="Segoe UI" w:hAnsi="Segoe UI" w:cs="Segoe UI"/>
                <w:b/>
                <w:bCs/>
                <w:color w:val="000000"/>
                <w:spacing w:val="1"/>
              </w:rPr>
              <w:t xml:space="preserve"> </w:t>
            </w:r>
            <w:r w:rsidR="0040492F">
              <w:rPr>
                <w:rFonts w:ascii="Segoe UI" w:eastAsia="Segoe UI" w:hAnsi="Segoe UI" w:cs="Segoe UI"/>
                <w:b/>
                <w:bCs/>
                <w:color w:val="000000"/>
              </w:rPr>
              <w:t>–</w:t>
            </w:r>
            <w:r w:rsidR="0040492F">
              <w:rPr>
                <w:rFonts w:ascii="Segoe UI" w:eastAsia="Segoe UI" w:hAnsi="Segoe UI" w:cs="Segoe UI"/>
                <w:b/>
                <w:bCs/>
                <w:color w:val="000000"/>
                <w:spacing w:val="1"/>
              </w:rPr>
              <w:t xml:space="preserve"> </w:t>
            </w:r>
            <w:r w:rsidR="0040492F">
              <w:rPr>
                <w:rFonts w:ascii="Segoe UI" w:eastAsia="Segoe UI" w:hAnsi="Segoe UI" w:cs="Segoe UI"/>
                <w:b/>
                <w:bCs/>
                <w:color w:val="000000"/>
                <w:spacing w:val="5"/>
                <w:w w:val="95"/>
              </w:rPr>
              <w:t>Oct</w:t>
            </w:r>
            <w:r w:rsidR="0040492F">
              <w:rPr>
                <w:rFonts w:ascii="Segoe UI" w:eastAsia="Segoe UI" w:hAnsi="Segoe UI" w:cs="Segoe UI"/>
                <w:b/>
                <w:bCs/>
                <w:color w:val="000000"/>
                <w:w w:val="81"/>
              </w:rPr>
              <w:t xml:space="preserve"> </w:t>
            </w:r>
            <w:r w:rsidR="0040492F">
              <w:rPr>
                <w:rFonts w:ascii="Segoe UI" w:eastAsia="Segoe UI" w:hAnsi="Segoe UI" w:cs="Segoe UI"/>
                <w:b/>
                <w:bCs/>
                <w:color w:val="000000"/>
              </w:rPr>
              <w:t>2005</w:t>
            </w:r>
          </w:p>
          <w:p w14:paraId="2A3960FB" w14:textId="3304B8DB" w:rsidR="0098508F" w:rsidRPr="0098508F" w:rsidRDefault="006A667C" w:rsidP="0098508F">
            <w:pPr>
              <w:autoSpaceDE w:val="0"/>
              <w:autoSpaceDN w:val="0"/>
              <w:spacing w:line="257" w:lineRule="exact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 xml:space="preserve"> </w:t>
            </w:r>
            <w:r w:rsidR="0098508F" w:rsidRPr="0098508F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Oracle Developer</w:t>
            </w:r>
          </w:p>
          <w:p w14:paraId="764A4A6F" w14:textId="77777777" w:rsidR="0098508F" w:rsidRPr="0098508F" w:rsidRDefault="0098508F" w:rsidP="0098508F">
            <w:pPr>
              <w:numPr>
                <w:ilvl w:val="0"/>
                <w:numId w:val="16"/>
              </w:numPr>
              <w:autoSpaceDE w:val="0"/>
              <w:autoSpaceDN w:val="0"/>
              <w:spacing w:line="257" w:lineRule="exact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  <w:r w:rsidRPr="0098508F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Extensively involved in development of </w:t>
            </w:r>
            <w:r w:rsidRPr="0098508F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Octopus ERP product</w:t>
            </w:r>
            <w:r w:rsidRPr="0098508F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 built on </w:t>
            </w:r>
            <w:r w:rsidRPr="0098508F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Oracle D2K Forms and Reports 5.0</w:t>
            </w:r>
            <w:r w:rsidRPr="0098508F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. </w:t>
            </w:r>
          </w:p>
          <w:p w14:paraId="1B166895" w14:textId="77777777" w:rsidR="0098508F" w:rsidRPr="0098508F" w:rsidRDefault="0098508F" w:rsidP="0098508F">
            <w:pPr>
              <w:numPr>
                <w:ilvl w:val="0"/>
                <w:numId w:val="16"/>
              </w:numPr>
              <w:autoSpaceDE w:val="0"/>
              <w:autoSpaceDN w:val="0"/>
              <w:spacing w:line="257" w:lineRule="exact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  <w:r w:rsidRPr="0098508F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Developed multiple business modules including </w:t>
            </w:r>
            <w:r w:rsidRPr="0098508F">
              <w:rPr>
                <w:rFonts w:ascii="Segoe UI" w:eastAsia="Segoe UI" w:hAnsi="Segoe UI" w:cs="Segoe UI"/>
                <w:b/>
                <w:bCs/>
                <w:color w:val="000000"/>
                <w:sz w:val="18"/>
                <w:lang w:val="en-GB"/>
              </w:rPr>
              <w:t>master screens, purchase, sales, dispatch, issue/return, work order, WIP, and related reports</w:t>
            </w:r>
            <w:r w:rsidRPr="0098508F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 xml:space="preserve">. </w:t>
            </w:r>
          </w:p>
          <w:p w14:paraId="45B6D11A" w14:textId="77777777" w:rsidR="0098508F" w:rsidRPr="0098508F" w:rsidRDefault="0098508F" w:rsidP="0098508F">
            <w:pPr>
              <w:numPr>
                <w:ilvl w:val="0"/>
                <w:numId w:val="16"/>
              </w:numPr>
              <w:autoSpaceDE w:val="0"/>
              <w:autoSpaceDN w:val="0"/>
              <w:spacing w:line="257" w:lineRule="exact"/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</w:pPr>
            <w:r w:rsidRPr="0098508F">
              <w:rPr>
                <w:rFonts w:ascii="Segoe UI" w:eastAsia="Segoe UI" w:hAnsi="Segoe UI" w:cs="Segoe UI"/>
                <w:bCs/>
                <w:color w:val="000000"/>
                <w:sz w:val="18"/>
                <w:lang w:val="en-GB"/>
              </w:rPr>
              <w:t>Supported ERP solution expansion based on client project requirements across different business functions.</w:t>
            </w:r>
          </w:p>
          <w:p w14:paraId="32574E13" w14:textId="77777777" w:rsidR="00A227BD" w:rsidRPr="002F2FF0" w:rsidRDefault="00A227BD" w:rsidP="007C43FF">
            <w:pPr>
              <w:autoSpaceDE w:val="0"/>
              <w:autoSpaceDN w:val="0"/>
              <w:spacing w:line="257" w:lineRule="exact"/>
              <w:ind w:left="57"/>
              <w:rPr>
                <w:rFonts w:ascii="Segoe UI" w:eastAsia="Segoe UI" w:hAnsi="Segoe UI" w:cs="Segoe UI"/>
                <w:bCs/>
                <w:color w:val="000000"/>
                <w:sz w:val="18"/>
              </w:rPr>
            </w:pPr>
          </w:p>
          <w:p w14:paraId="3D281B35" w14:textId="746BAD3A" w:rsidR="009E5425" w:rsidRDefault="009E5425" w:rsidP="007C43FF">
            <w:pPr>
              <w:autoSpaceDE w:val="0"/>
              <w:autoSpaceDN w:val="0"/>
              <w:spacing w:line="257" w:lineRule="exact"/>
              <w:ind w:left="57"/>
            </w:pPr>
          </w:p>
        </w:tc>
        <w:tc>
          <w:tcPr>
            <w:tcW w:w="20" w:type="dxa"/>
          </w:tcPr>
          <w:p w14:paraId="46A8A602" w14:textId="77777777" w:rsidR="007D5F59" w:rsidRDefault="007D5F59" w:rsidP="007C43FF"/>
        </w:tc>
      </w:tr>
      <w:tr w:rsidR="00284885" w14:paraId="3C22A760" w14:textId="77777777" w:rsidTr="001C3CF6">
        <w:trPr>
          <w:gridAfter w:val="1"/>
          <w:wAfter w:w="20" w:type="dxa"/>
          <w:trHeight w:val="423"/>
        </w:trPr>
        <w:tc>
          <w:tcPr>
            <w:tcW w:w="20" w:type="dxa"/>
          </w:tcPr>
          <w:p w14:paraId="379D0655" w14:textId="77777777" w:rsidR="007D5F59" w:rsidRDefault="007D5F59" w:rsidP="007C43FF"/>
        </w:tc>
        <w:tc>
          <w:tcPr>
            <w:tcW w:w="4002" w:type="dxa"/>
            <w:gridSpan w:val="2"/>
            <w:vMerge/>
            <w:shd w:val="clear" w:color="auto" w:fill="F2F2F2" w:themeFill="background1" w:themeFillShade="F2"/>
          </w:tcPr>
          <w:p w14:paraId="52DF87F6" w14:textId="6754CFC9" w:rsidR="007D5F59" w:rsidRDefault="007D5F59" w:rsidP="007C43FF">
            <w:pPr>
              <w:spacing w:line="288" w:lineRule="auto"/>
            </w:pPr>
          </w:p>
        </w:tc>
        <w:tc>
          <w:tcPr>
            <w:tcW w:w="20" w:type="dxa"/>
          </w:tcPr>
          <w:p w14:paraId="646FCB58" w14:textId="77777777" w:rsidR="007D5F59" w:rsidRDefault="007D5F59" w:rsidP="007C43FF"/>
        </w:tc>
        <w:tc>
          <w:tcPr>
            <w:tcW w:w="7610" w:type="dxa"/>
            <w:gridSpan w:val="2"/>
            <w:vMerge/>
          </w:tcPr>
          <w:p w14:paraId="2FD8ED26" w14:textId="77777777" w:rsidR="007D5F59" w:rsidRDefault="007D5F59" w:rsidP="007C43FF"/>
        </w:tc>
        <w:tc>
          <w:tcPr>
            <w:tcW w:w="20" w:type="dxa"/>
          </w:tcPr>
          <w:p w14:paraId="300EA026" w14:textId="77777777" w:rsidR="007D5F59" w:rsidRDefault="007D5F59" w:rsidP="007C43FF"/>
        </w:tc>
      </w:tr>
      <w:tr w:rsidR="00284885" w14:paraId="7B89719D" w14:textId="77777777" w:rsidTr="001C3CF6">
        <w:trPr>
          <w:gridAfter w:val="1"/>
          <w:wAfter w:w="20" w:type="dxa"/>
          <w:trHeight w:val="423"/>
        </w:trPr>
        <w:tc>
          <w:tcPr>
            <w:tcW w:w="20" w:type="dxa"/>
          </w:tcPr>
          <w:p w14:paraId="187BD1FD" w14:textId="77777777" w:rsidR="007D5F59" w:rsidRDefault="007D5F59" w:rsidP="007C43FF"/>
        </w:tc>
        <w:tc>
          <w:tcPr>
            <w:tcW w:w="4002" w:type="dxa"/>
            <w:gridSpan w:val="2"/>
            <w:vMerge/>
            <w:shd w:val="clear" w:color="auto" w:fill="F2F2F2" w:themeFill="background1" w:themeFillShade="F2"/>
          </w:tcPr>
          <w:p w14:paraId="6F722F1B" w14:textId="15CE4F76" w:rsidR="007D5F59" w:rsidRDefault="007D5F59" w:rsidP="007C43FF"/>
        </w:tc>
        <w:tc>
          <w:tcPr>
            <w:tcW w:w="20" w:type="dxa"/>
          </w:tcPr>
          <w:p w14:paraId="0A8610A1" w14:textId="77777777" w:rsidR="007D5F59" w:rsidRDefault="007D5F59" w:rsidP="007C43FF"/>
        </w:tc>
        <w:tc>
          <w:tcPr>
            <w:tcW w:w="7610" w:type="dxa"/>
            <w:gridSpan w:val="2"/>
            <w:vMerge/>
          </w:tcPr>
          <w:p w14:paraId="5438A0AB" w14:textId="77777777" w:rsidR="007D5F59" w:rsidRDefault="007D5F59" w:rsidP="007C43FF"/>
        </w:tc>
        <w:tc>
          <w:tcPr>
            <w:tcW w:w="20" w:type="dxa"/>
          </w:tcPr>
          <w:p w14:paraId="1B789218" w14:textId="77777777" w:rsidR="007D5F59" w:rsidRDefault="007D5F59" w:rsidP="007C43FF"/>
        </w:tc>
      </w:tr>
    </w:tbl>
    <w:p w14:paraId="02BF53C2" w14:textId="3C9BF393" w:rsidR="00535F87" w:rsidRDefault="00535F87" w:rsidP="00EC5C85"/>
    <w:sectPr w:rsidR="00535F87" w:rsidSect="009C1AE9">
      <w:pgSz w:w="12240" w:h="15840" w:code="1"/>
      <w:pgMar w:top="540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06864" w14:textId="77777777" w:rsidR="00681D60" w:rsidRDefault="00681D60" w:rsidP="00BA3E51">
      <w:r>
        <w:separator/>
      </w:r>
    </w:p>
  </w:endnote>
  <w:endnote w:type="continuationSeparator" w:id="0">
    <w:p w14:paraId="156A5333" w14:textId="77777777" w:rsidR="00681D60" w:rsidRDefault="00681D60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E8556" w14:textId="77777777" w:rsidR="00681D60" w:rsidRDefault="00681D60" w:rsidP="00BA3E51">
      <w:r>
        <w:separator/>
      </w:r>
    </w:p>
  </w:footnote>
  <w:footnote w:type="continuationSeparator" w:id="0">
    <w:p w14:paraId="68C80E55" w14:textId="77777777" w:rsidR="00681D60" w:rsidRDefault="00681D60" w:rsidP="00BA3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92734"/>
    <w:multiLevelType w:val="hybridMultilevel"/>
    <w:tmpl w:val="18887A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B498B"/>
    <w:multiLevelType w:val="hybridMultilevel"/>
    <w:tmpl w:val="56EAD92C"/>
    <w:lvl w:ilvl="0" w:tplc="0310E9DC">
      <w:start w:val="1"/>
      <w:numFmt w:val="decimal"/>
      <w:lvlText w:val="%1."/>
      <w:lvlJc w:val="left"/>
      <w:pPr>
        <w:ind w:left="52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46" w:hanging="360"/>
      </w:pPr>
    </w:lvl>
    <w:lvl w:ilvl="2" w:tplc="0809001B" w:tentative="1">
      <w:start w:val="1"/>
      <w:numFmt w:val="lowerRoman"/>
      <w:lvlText w:val="%3."/>
      <w:lvlJc w:val="right"/>
      <w:pPr>
        <w:ind w:left="1966" w:hanging="180"/>
      </w:pPr>
    </w:lvl>
    <w:lvl w:ilvl="3" w:tplc="0809000F" w:tentative="1">
      <w:start w:val="1"/>
      <w:numFmt w:val="decimal"/>
      <w:lvlText w:val="%4."/>
      <w:lvlJc w:val="left"/>
      <w:pPr>
        <w:ind w:left="2686" w:hanging="360"/>
      </w:pPr>
    </w:lvl>
    <w:lvl w:ilvl="4" w:tplc="08090019" w:tentative="1">
      <w:start w:val="1"/>
      <w:numFmt w:val="lowerLetter"/>
      <w:lvlText w:val="%5."/>
      <w:lvlJc w:val="left"/>
      <w:pPr>
        <w:ind w:left="3406" w:hanging="360"/>
      </w:pPr>
    </w:lvl>
    <w:lvl w:ilvl="5" w:tplc="0809001B" w:tentative="1">
      <w:start w:val="1"/>
      <w:numFmt w:val="lowerRoman"/>
      <w:lvlText w:val="%6."/>
      <w:lvlJc w:val="right"/>
      <w:pPr>
        <w:ind w:left="4126" w:hanging="180"/>
      </w:pPr>
    </w:lvl>
    <w:lvl w:ilvl="6" w:tplc="0809000F" w:tentative="1">
      <w:start w:val="1"/>
      <w:numFmt w:val="decimal"/>
      <w:lvlText w:val="%7."/>
      <w:lvlJc w:val="left"/>
      <w:pPr>
        <w:ind w:left="4846" w:hanging="360"/>
      </w:pPr>
    </w:lvl>
    <w:lvl w:ilvl="7" w:tplc="08090019" w:tentative="1">
      <w:start w:val="1"/>
      <w:numFmt w:val="lowerLetter"/>
      <w:lvlText w:val="%8."/>
      <w:lvlJc w:val="left"/>
      <w:pPr>
        <w:ind w:left="5566" w:hanging="360"/>
      </w:pPr>
    </w:lvl>
    <w:lvl w:ilvl="8" w:tplc="0809001B" w:tentative="1">
      <w:start w:val="1"/>
      <w:numFmt w:val="lowerRoman"/>
      <w:lvlText w:val="%9."/>
      <w:lvlJc w:val="right"/>
      <w:pPr>
        <w:ind w:left="6286" w:hanging="180"/>
      </w:pPr>
    </w:lvl>
  </w:abstractNum>
  <w:abstractNum w:abstractNumId="2" w15:restartNumberingAfterBreak="0">
    <w:nsid w:val="13014A9A"/>
    <w:multiLevelType w:val="multilevel"/>
    <w:tmpl w:val="8900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151D5B"/>
    <w:multiLevelType w:val="multilevel"/>
    <w:tmpl w:val="E89E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04D7D"/>
    <w:multiLevelType w:val="hybridMultilevel"/>
    <w:tmpl w:val="77069D30"/>
    <w:lvl w:ilvl="0" w:tplc="D5D6EDA6">
      <w:start w:val="1"/>
      <w:numFmt w:val="decimal"/>
      <w:lvlText w:val="%1."/>
      <w:lvlJc w:val="left"/>
      <w:pPr>
        <w:ind w:left="8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06" w:hanging="360"/>
      </w:pPr>
    </w:lvl>
    <w:lvl w:ilvl="2" w:tplc="0809001B" w:tentative="1">
      <w:start w:val="1"/>
      <w:numFmt w:val="lowerRoman"/>
      <w:lvlText w:val="%3."/>
      <w:lvlJc w:val="right"/>
      <w:pPr>
        <w:ind w:left="2326" w:hanging="180"/>
      </w:pPr>
    </w:lvl>
    <w:lvl w:ilvl="3" w:tplc="0809000F" w:tentative="1">
      <w:start w:val="1"/>
      <w:numFmt w:val="decimal"/>
      <w:lvlText w:val="%4."/>
      <w:lvlJc w:val="left"/>
      <w:pPr>
        <w:ind w:left="3046" w:hanging="360"/>
      </w:pPr>
    </w:lvl>
    <w:lvl w:ilvl="4" w:tplc="08090019" w:tentative="1">
      <w:start w:val="1"/>
      <w:numFmt w:val="lowerLetter"/>
      <w:lvlText w:val="%5."/>
      <w:lvlJc w:val="left"/>
      <w:pPr>
        <w:ind w:left="3766" w:hanging="360"/>
      </w:pPr>
    </w:lvl>
    <w:lvl w:ilvl="5" w:tplc="0809001B" w:tentative="1">
      <w:start w:val="1"/>
      <w:numFmt w:val="lowerRoman"/>
      <w:lvlText w:val="%6."/>
      <w:lvlJc w:val="right"/>
      <w:pPr>
        <w:ind w:left="4486" w:hanging="180"/>
      </w:pPr>
    </w:lvl>
    <w:lvl w:ilvl="6" w:tplc="0809000F" w:tentative="1">
      <w:start w:val="1"/>
      <w:numFmt w:val="decimal"/>
      <w:lvlText w:val="%7."/>
      <w:lvlJc w:val="left"/>
      <w:pPr>
        <w:ind w:left="5206" w:hanging="360"/>
      </w:pPr>
    </w:lvl>
    <w:lvl w:ilvl="7" w:tplc="08090019" w:tentative="1">
      <w:start w:val="1"/>
      <w:numFmt w:val="lowerLetter"/>
      <w:lvlText w:val="%8."/>
      <w:lvlJc w:val="left"/>
      <w:pPr>
        <w:ind w:left="5926" w:hanging="360"/>
      </w:pPr>
    </w:lvl>
    <w:lvl w:ilvl="8" w:tplc="0809001B" w:tentative="1">
      <w:start w:val="1"/>
      <w:numFmt w:val="lowerRoman"/>
      <w:lvlText w:val="%9."/>
      <w:lvlJc w:val="right"/>
      <w:pPr>
        <w:ind w:left="6646" w:hanging="180"/>
      </w:pPr>
    </w:lvl>
  </w:abstractNum>
  <w:abstractNum w:abstractNumId="6" w15:restartNumberingAfterBreak="0">
    <w:nsid w:val="40414E94"/>
    <w:multiLevelType w:val="hybridMultilevel"/>
    <w:tmpl w:val="826C12A4"/>
    <w:lvl w:ilvl="0" w:tplc="08090001">
      <w:start w:val="1"/>
      <w:numFmt w:val="bullet"/>
      <w:lvlText w:val=""/>
      <w:lvlJc w:val="left"/>
      <w:pPr>
        <w:ind w:left="3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2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</w:abstractNum>
  <w:abstractNum w:abstractNumId="7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BD60EAC"/>
    <w:multiLevelType w:val="hybridMultilevel"/>
    <w:tmpl w:val="435A2A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6B4BA3"/>
    <w:multiLevelType w:val="multilevel"/>
    <w:tmpl w:val="FD18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C73E2"/>
    <w:multiLevelType w:val="multilevel"/>
    <w:tmpl w:val="D43C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149C4"/>
    <w:multiLevelType w:val="hybridMultilevel"/>
    <w:tmpl w:val="2B3CE758"/>
    <w:lvl w:ilvl="0" w:tplc="22B292C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51741B9"/>
    <w:multiLevelType w:val="hybridMultilevel"/>
    <w:tmpl w:val="A1CEEC32"/>
    <w:lvl w:ilvl="0" w:tplc="D0EED18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A6C4CC0"/>
    <w:multiLevelType w:val="multilevel"/>
    <w:tmpl w:val="2B3CE758"/>
    <w:styleLink w:val="CurrentList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C49449D"/>
    <w:multiLevelType w:val="multilevel"/>
    <w:tmpl w:val="035E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210776">
    <w:abstractNumId w:val="11"/>
  </w:num>
  <w:num w:numId="2" w16cid:durableId="1347056077">
    <w:abstractNumId w:val="7"/>
  </w:num>
  <w:num w:numId="3" w16cid:durableId="1427580610">
    <w:abstractNumId w:val="12"/>
  </w:num>
  <w:num w:numId="4" w16cid:durableId="1627155122">
    <w:abstractNumId w:val="3"/>
  </w:num>
  <w:num w:numId="5" w16cid:durableId="1119883638">
    <w:abstractNumId w:val="14"/>
  </w:num>
  <w:num w:numId="6" w16cid:durableId="1653606696">
    <w:abstractNumId w:val="6"/>
  </w:num>
  <w:num w:numId="7" w16cid:durableId="1150444155">
    <w:abstractNumId w:val="13"/>
  </w:num>
  <w:num w:numId="8" w16cid:durableId="1317882847">
    <w:abstractNumId w:val="1"/>
  </w:num>
  <w:num w:numId="9" w16cid:durableId="316957524">
    <w:abstractNumId w:val="5"/>
  </w:num>
  <w:num w:numId="10" w16cid:durableId="697510013">
    <w:abstractNumId w:val="0"/>
  </w:num>
  <w:num w:numId="11" w16cid:durableId="1192298537">
    <w:abstractNumId w:val="8"/>
  </w:num>
  <w:num w:numId="12" w16cid:durableId="731854473">
    <w:abstractNumId w:val="9"/>
  </w:num>
  <w:num w:numId="13" w16cid:durableId="1502702569">
    <w:abstractNumId w:val="15"/>
  </w:num>
  <w:num w:numId="14" w16cid:durableId="868296522">
    <w:abstractNumId w:val="4"/>
  </w:num>
  <w:num w:numId="15" w16cid:durableId="1627155679">
    <w:abstractNumId w:val="10"/>
  </w:num>
  <w:num w:numId="16" w16cid:durableId="518659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D4C"/>
    <w:rsid w:val="00014E9B"/>
    <w:rsid w:val="00021489"/>
    <w:rsid w:val="00021DEC"/>
    <w:rsid w:val="00023A9A"/>
    <w:rsid w:val="00026542"/>
    <w:rsid w:val="00037B90"/>
    <w:rsid w:val="00041F8A"/>
    <w:rsid w:val="00045F2E"/>
    <w:rsid w:val="00047D08"/>
    <w:rsid w:val="00051A36"/>
    <w:rsid w:val="00052E58"/>
    <w:rsid w:val="00054900"/>
    <w:rsid w:val="00055BBC"/>
    <w:rsid w:val="00057A98"/>
    <w:rsid w:val="000623CE"/>
    <w:rsid w:val="000648E3"/>
    <w:rsid w:val="0006537E"/>
    <w:rsid w:val="00072B26"/>
    <w:rsid w:val="00073BF3"/>
    <w:rsid w:val="00077FEB"/>
    <w:rsid w:val="00081B51"/>
    <w:rsid w:val="000833C7"/>
    <w:rsid w:val="00086E6A"/>
    <w:rsid w:val="00086F17"/>
    <w:rsid w:val="000953AE"/>
    <w:rsid w:val="000A13BA"/>
    <w:rsid w:val="000A3219"/>
    <w:rsid w:val="000A6E00"/>
    <w:rsid w:val="000A77A6"/>
    <w:rsid w:val="000B224D"/>
    <w:rsid w:val="000C00B9"/>
    <w:rsid w:val="000C7293"/>
    <w:rsid w:val="000D3891"/>
    <w:rsid w:val="000D6CDE"/>
    <w:rsid w:val="000D7018"/>
    <w:rsid w:val="000E0D01"/>
    <w:rsid w:val="000E3274"/>
    <w:rsid w:val="000F3FE2"/>
    <w:rsid w:val="000F41FD"/>
    <w:rsid w:val="00101811"/>
    <w:rsid w:val="001122D7"/>
    <w:rsid w:val="00116FDE"/>
    <w:rsid w:val="001235F6"/>
    <w:rsid w:val="001312D5"/>
    <w:rsid w:val="001335A4"/>
    <w:rsid w:val="00140582"/>
    <w:rsid w:val="001416F6"/>
    <w:rsid w:val="0014190D"/>
    <w:rsid w:val="00141E0A"/>
    <w:rsid w:val="00144334"/>
    <w:rsid w:val="001527A4"/>
    <w:rsid w:val="00157B7F"/>
    <w:rsid w:val="00157DB0"/>
    <w:rsid w:val="00164B3F"/>
    <w:rsid w:val="00166B47"/>
    <w:rsid w:val="00166F4D"/>
    <w:rsid w:val="00172F9C"/>
    <w:rsid w:val="00173B36"/>
    <w:rsid w:val="001754C0"/>
    <w:rsid w:val="00176F7A"/>
    <w:rsid w:val="00177BCB"/>
    <w:rsid w:val="00183E0F"/>
    <w:rsid w:val="00185A1D"/>
    <w:rsid w:val="001922FB"/>
    <w:rsid w:val="001A4F20"/>
    <w:rsid w:val="001A5160"/>
    <w:rsid w:val="001B198D"/>
    <w:rsid w:val="001C3CF6"/>
    <w:rsid w:val="001C5530"/>
    <w:rsid w:val="001C6CEA"/>
    <w:rsid w:val="001C7EDE"/>
    <w:rsid w:val="001D6608"/>
    <w:rsid w:val="001E063E"/>
    <w:rsid w:val="001E5794"/>
    <w:rsid w:val="001E65E5"/>
    <w:rsid w:val="001F6D5E"/>
    <w:rsid w:val="00201041"/>
    <w:rsid w:val="00210D3C"/>
    <w:rsid w:val="00217454"/>
    <w:rsid w:val="002204CE"/>
    <w:rsid w:val="00223DE6"/>
    <w:rsid w:val="002251C8"/>
    <w:rsid w:val="00226751"/>
    <w:rsid w:val="00226947"/>
    <w:rsid w:val="002333BC"/>
    <w:rsid w:val="00233960"/>
    <w:rsid w:val="0023600D"/>
    <w:rsid w:val="00237A91"/>
    <w:rsid w:val="00241482"/>
    <w:rsid w:val="00246F0F"/>
    <w:rsid w:val="00247A85"/>
    <w:rsid w:val="00257A73"/>
    <w:rsid w:val="00261E7B"/>
    <w:rsid w:val="00262B06"/>
    <w:rsid w:val="00272A03"/>
    <w:rsid w:val="00272B99"/>
    <w:rsid w:val="00283F39"/>
    <w:rsid w:val="00284885"/>
    <w:rsid w:val="00293BB8"/>
    <w:rsid w:val="002954B8"/>
    <w:rsid w:val="002A305A"/>
    <w:rsid w:val="002A4A92"/>
    <w:rsid w:val="002A6A5C"/>
    <w:rsid w:val="002B0852"/>
    <w:rsid w:val="002B5350"/>
    <w:rsid w:val="002B56BE"/>
    <w:rsid w:val="002B697C"/>
    <w:rsid w:val="002C0662"/>
    <w:rsid w:val="002C2E71"/>
    <w:rsid w:val="002D131D"/>
    <w:rsid w:val="002D5478"/>
    <w:rsid w:val="002E013D"/>
    <w:rsid w:val="002E60B4"/>
    <w:rsid w:val="002F2FF0"/>
    <w:rsid w:val="00302AC1"/>
    <w:rsid w:val="00304EB3"/>
    <w:rsid w:val="00312A44"/>
    <w:rsid w:val="00320ECB"/>
    <w:rsid w:val="00321247"/>
    <w:rsid w:val="00323683"/>
    <w:rsid w:val="003256CF"/>
    <w:rsid w:val="003326C1"/>
    <w:rsid w:val="00336D81"/>
    <w:rsid w:val="00337DDD"/>
    <w:rsid w:val="003416F8"/>
    <w:rsid w:val="003443BA"/>
    <w:rsid w:val="00344FC0"/>
    <w:rsid w:val="00354336"/>
    <w:rsid w:val="00354AE1"/>
    <w:rsid w:val="00361138"/>
    <w:rsid w:val="0036428D"/>
    <w:rsid w:val="00365CD2"/>
    <w:rsid w:val="0036697C"/>
    <w:rsid w:val="00372AC1"/>
    <w:rsid w:val="00377A0D"/>
    <w:rsid w:val="0038066D"/>
    <w:rsid w:val="00382737"/>
    <w:rsid w:val="00383378"/>
    <w:rsid w:val="00383F12"/>
    <w:rsid w:val="003846F2"/>
    <w:rsid w:val="00386F4B"/>
    <w:rsid w:val="00387FF0"/>
    <w:rsid w:val="00393856"/>
    <w:rsid w:val="003975DF"/>
    <w:rsid w:val="003A3094"/>
    <w:rsid w:val="003B5596"/>
    <w:rsid w:val="003B7D9F"/>
    <w:rsid w:val="003C6C7B"/>
    <w:rsid w:val="003C7242"/>
    <w:rsid w:val="003D364E"/>
    <w:rsid w:val="003D3B47"/>
    <w:rsid w:val="003E02DA"/>
    <w:rsid w:val="003E1692"/>
    <w:rsid w:val="003E4C68"/>
    <w:rsid w:val="003E7783"/>
    <w:rsid w:val="003F1663"/>
    <w:rsid w:val="003F331F"/>
    <w:rsid w:val="003F37B9"/>
    <w:rsid w:val="003F4931"/>
    <w:rsid w:val="00400953"/>
    <w:rsid w:val="00403636"/>
    <w:rsid w:val="0040492F"/>
    <w:rsid w:val="004270F5"/>
    <w:rsid w:val="00430D9E"/>
    <w:rsid w:val="004311F9"/>
    <w:rsid w:val="00432679"/>
    <w:rsid w:val="00442A0E"/>
    <w:rsid w:val="00443C70"/>
    <w:rsid w:val="0045035D"/>
    <w:rsid w:val="00450533"/>
    <w:rsid w:val="00461FE6"/>
    <w:rsid w:val="00462BB8"/>
    <w:rsid w:val="0046457B"/>
    <w:rsid w:val="004655E5"/>
    <w:rsid w:val="00466F43"/>
    <w:rsid w:val="004675A1"/>
    <w:rsid w:val="00471EA5"/>
    <w:rsid w:val="00472AE0"/>
    <w:rsid w:val="00472FA9"/>
    <w:rsid w:val="00476E16"/>
    <w:rsid w:val="00477804"/>
    <w:rsid w:val="00477E6A"/>
    <w:rsid w:val="004873C9"/>
    <w:rsid w:val="00487798"/>
    <w:rsid w:val="00490100"/>
    <w:rsid w:val="00495E97"/>
    <w:rsid w:val="0049707A"/>
    <w:rsid w:val="004A4C74"/>
    <w:rsid w:val="004B2B1D"/>
    <w:rsid w:val="004D1A95"/>
    <w:rsid w:val="004D20F6"/>
    <w:rsid w:val="004D4E80"/>
    <w:rsid w:val="004D60DD"/>
    <w:rsid w:val="004E5226"/>
    <w:rsid w:val="004E6AB2"/>
    <w:rsid w:val="004E70E8"/>
    <w:rsid w:val="004E715D"/>
    <w:rsid w:val="005017BC"/>
    <w:rsid w:val="00513924"/>
    <w:rsid w:val="00517373"/>
    <w:rsid w:val="00520C5D"/>
    <w:rsid w:val="005219EA"/>
    <w:rsid w:val="005275F5"/>
    <w:rsid w:val="00531970"/>
    <w:rsid w:val="00535F87"/>
    <w:rsid w:val="005566E7"/>
    <w:rsid w:val="00560C7D"/>
    <w:rsid w:val="00561BEC"/>
    <w:rsid w:val="00564622"/>
    <w:rsid w:val="00577416"/>
    <w:rsid w:val="00580ADD"/>
    <w:rsid w:val="00587A19"/>
    <w:rsid w:val="00594E94"/>
    <w:rsid w:val="005A09D5"/>
    <w:rsid w:val="005A3E0B"/>
    <w:rsid w:val="005B3227"/>
    <w:rsid w:val="005B6603"/>
    <w:rsid w:val="005D1095"/>
    <w:rsid w:val="005D57E5"/>
    <w:rsid w:val="005E26D3"/>
    <w:rsid w:val="005E6EA4"/>
    <w:rsid w:val="005E77B1"/>
    <w:rsid w:val="00607113"/>
    <w:rsid w:val="006175E6"/>
    <w:rsid w:val="00617689"/>
    <w:rsid w:val="00624C1A"/>
    <w:rsid w:val="00645019"/>
    <w:rsid w:val="00645479"/>
    <w:rsid w:val="0067056E"/>
    <w:rsid w:val="00673F2B"/>
    <w:rsid w:val="00674374"/>
    <w:rsid w:val="006754E5"/>
    <w:rsid w:val="00676362"/>
    <w:rsid w:val="0068094B"/>
    <w:rsid w:val="00681D60"/>
    <w:rsid w:val="006822D1"/>
    <w:rsid w:val="00683A60"/>
    <w:rsid w:val="00686284"/>
    <w:rsid w:val="00690A09"/>
    <w:rsid w:val="006959E4"/>
    <w:rsid w:val="00696812"/>
    <w:rsid w:val="006A3F4D"/>
    <w:rsid w:val="006A667C"/>
    <w:rsid w:val="006A7D62"/>
    <w:rsid w:val="006B2F4F"/>
    <w:rsid w:val="006B3EE3"/>
    <w:rsid w:val="006C557D"/>
    <w:rsid w:val="006D039F"/>
    <w:rsid w:val="006D6057"/>
    <w:rsid w:val="006E3996"/>
    <w:rsid w:val="0070312C"/>
    <w:rsid w:val="00705E9A"/>
    <w:rsid w:val="00707F4B"/>
    <w:rsid w:val="007113E8"/>
    <w:rsid w:val="00714BDD"/>
    <w:rsid w:val="00716542"/>
    <w:rsid w:val="007337AD"/>
    <w:rsid w:val="0073402D"/>
    <w:rsid w:val="00737E39"/>
    <w:rsid w:val="00755988"/>
    <w:rsid w:val="0076240B"/>
    <w:rsid w:val="00762E83"/>
    <w:rsid w:val="00767E58"/>
    <w:rsid w:val="007703DD"/>
    <w:rsid w:val="00780ADA"/>
    <w:rsid w:val="00790A59"/>
    <w:rsid w:val="00792D43"/>
    <w:rsid w:val="007934C2"/>
    <w:rsid w:val="007B30FE"/>
    <w:rsid w:val="007B7A61"/>
    <w:rsid w:val="007C43FF"/>
    <w:rsid w:val="007C7509"/>
    <w:rsid w:val="007D09B3"/>
    <w:rsid w:val="007D3F7B"/>
    <w:rsid w:val="007D44E5"/>
    <w:rsid w:val="007D5F59"/>
    <w:rsid w:val="007E1EC1"/>
    <w:rsid w:val="007E1FA8"/>
    <w:rsid w:val="007E3412"/>
    <w:rsid w:val="007E5BC2"/>
    <w:rsid w:val="007E6083"/>
    <w:rsid w:val="007E6DBF"/>
    <w:rsid w:val="007E703F"/>
    <w:rsid w:val="007F18EF"/>
    <w:rsid w:val="007F20A0"/>
    <w:rsid w:val="007F2531"/>
    <w:rsid w:val="007F2962"/>
    <w:rsid w:val="007F43F5"/>
    <w:rsid w:val="00800943"/>
    <w:rsid w:val="00805931"/>
    <w:rsid w:val="00812951"/>
    <w:rsid w:val="00820B7B"/>
    <w:rsid w:val="00831B6D"/>
    <w:rsid w:val="00832245"/>
    <w:rsid w:val="0083727B"/>
    <w:rsid w:val="00837C04"/>
    <w:rsid w:val="00840218"/>
    <w:rsid w:val="00840AA9"/>
    <w:rsid w:val="00843F0F"/>
    <w:rsid w:val="00851DA1"/>
    <w:rsid w:val="00854FCD"/>
    <w:rsid w:val="00855181"/>
    <w:rsid w:val="008753D2"/>
    <w:rsid w:val="00881FEE"/>
    <w:rsid w:val="00882F23"/>
    <w:rsid w:val="00886349"/>
    <w:rsid w:val="0089047A"/>
    <w:rsid w:val="00890EDF"/>
    <w:rsid w:val="00892BB6"/>
    <w:rsid w:val="00892E3B"/>
    <w:rsid w:val="00894CAF"/>
    <w:rsid w:val="00897F3D"/>
    <w:rsid w:val="008A1020"/>
    <w:rsid w:val="008A1250"/>
    <w:rsid w:val="008A1FCF"/>
    <w:rsid w:val="008A6D9B"/>
    <w:rsid w:val="008B1112"/>
    <w:rsid w:val="008C2F38"/>
    <w:rsid w:val="008C78F5"/>
    <w:rsid w:val="008D5E62"/>
    <w:rsid w:val="008E2827"/>
    <w:rsid w:val="008E6277"/>
    <w:rsid w:val="008F330E"/>
    <w:rsid w:val="00906072"/>
    <w:rsid w:val="00914419"/>
    <w:rsid w:val="009174F8"/>
    <w:rsid w:val="00923D8B"/>
    <w:rsid w:val="009257DE"/>
    <w:rsid w:val="00927C98"/>
    <w:rsid w:val="00943C42"/>
    <w:rsid w:val="0095026E"/>
    <w:rsid w:val="0095120B"/>
    <w:rsid w:val="00957677"/>
    <w:rsid w:val="00962E61"/>
    <w:rsid w:val="0097096E"/>
    <w:rsid w:val="00973319"/>
    <w:rsid w:val="00977BEB"/>
    <w:rsid w:val="0098447D"/>
    <w:rsid w:val="00984A59"/>
    <w:rsid w:val="0098508F"/>
    <w:rsid w:val="00986331"/>
    <w:rsid w:val="00996161"/>
    <w:rsid w:val="009A0445"/>
    <w:rsid w:val="009A10A8"/>
    <w:rsid w:val="009A4193"/>
    <w:rsid w:val="009A6667"/>
    <w:rsid w:val="009A69B4"/>
    <w:rsid w:val="009A707B"/>
    <w:rsid w:val="009B2B04"/>
    <w:rsid w:val="009B44B3"/>
    <w:rsid w:val="009C1AE9"/>
    <w:rsid w:val="009C33D3"/>
    <w:rsid w:val="009C7105"/>
    <w:rsid w:val="009E5425"/>
    <w:rsid w:val="009E6EAD"/>
    <w:rsid w:val="009F37AB"/>
    <w:rsid w:val="009F75CD"/>
    <w:rsid w:val="00A03874"/>
    <w:rsid w:val="00A07BC5"/>
    <w:rsid w:val="00A10467"/>
    <w:rsid w:val="00A122BB"/>
    <w:rsid w:val="00A15895"/>
    <w:rsid w:val="00A2018C"/>
    <w:rsid w:val="00A227BD"/>
    <w:rsid w:val="00A3305F"/>
    <w:rsid w:val="00A37F9E"/>
    <w:rsid w:val="00A414F2"/>
    <w:rsid w:val="00A44CF7"/>
    <w:rsid w:val="00A47CBD"/>
    <w:rsid w:val="00A66A59"/>
    <w:rsid w:val="00A75B39"/>
    <w:rsid w:val="00A83E7B"/>
    <w:rsid w:val="00A8656F"/>
    <w:rsid w:val="00A9055F"/>
    <w:rsid w:val="00A94749"/>
    <w:rsid w:val="00AA7B47"/>
    <w:rsid w:val="00AB33E3"/>
    <w:rsid w:val="00AB6E35"/>
    <w:rsid w:val="00AB7FE5"/>
    <w:rsid w:val="00AC1E5A"/>
    <w:rsid w:val="00AD4D1E"/>
    <w:rsid w:val="00AE7A6A"/>
    <w:rsid w:val="00AF3B03"/>
    <w:rsid w:val="00AF6799"/>
    <w:rsid w:val="00B0251B"/>
    <w:rsid w:val="00B04B14"/>
    <w:rsid w:val="00B04E75"/>
    <w:rsid w:val="00B14E21"/>
    <w:rsid w:val="00B23B80"/>
    <w:rsid w:val="00B417A5"/>
    <w:rsid w:val="00B431B6"/>
    <w:rsid w:val="00B549C7"/>
    <w:rsid w:val="00B54AD3"/>
    <w:rsid w:val="00B62B99"/>
    <w:rsid w:val="00B643D0"/>
    <w:rsid w:val="00B71E93"/>
    <w:rsid w:val="00B7617B"/>
    <w:rsid w:val="00B76379"/>
    <w:rsid w:val="00B815A0"/>
    <w:rsid w:val="00B82CA9"/>
    <w:rsid w:val="00B87E22"/>
    <w:rsid w:val="00B9350F"/>
    <w:rsid w:val="00BA3E51"/>
    <w:rsid w:val="00BA55AA"/>
    <w:rsid w:val="00BB1021"/>
    <w:rsid w:val="00BB3142"/>
    <w:rsid w:val="00BB337C"/>
    <w:rsid w:val="00BB4508"/>
    <w:rsid w:val="00BB67C5"/>
    <w:rsid w:val="00BB7A6A"/>
    <w:rsid w:val="00BC0105"/>
    <w:rsid w:val="00BC1991"/>
    <w:rsid w:val="00BD5E85"/>
    <w:rsid w:val="00BD6049"/>
    <w:rsid w:val="00BD6608"/>
    <w:rsid w:val="00BE162D"/>
    <w:rsid w:val="00C14514"/>
    <w:rsid w:val="00C1498B"/>
    <w:rsid w:val="00C15519"/>
    <w:rsid w:val="00C155FC"/>
    <w:rsid w:val="00C302A9"/>
    <w:rsid w:val="00C34F14"/>
    <w:rsid w:val="00C4572B"/>
    <w:rsid w:val="00C46728"/>
    <w:rsid w:val="00C532FC"/>
    <w:rsid w:val="00C7367D"/>
    <w:rsid w:val="00C74B06"/>
    <w:rsid w:val="00C75D84"/>
    <w:rsid w:val="00C857CB"/>
    <w:rsid w:val="00CA09E4"/>
    <w:rsid w:val="00CA5CD9"/>
    <w:rsid w:val="00CC00B2"/>
    <w:rsid w:val="00CC130F"/>
    <w:rsid w:val="00CC1BF0"/>
    <w:rsid w:val="00CC25BF"/>
    <w:rsid w:val="00CC54AB"/>
    <w:rsid w:val="00CC5ED4"/>
    <w:rsid w:val="00CC62BE"/>
    <w:rsid w:val="00CD6131"/>
    <w:rsid w:val="00CE61EA"/>
    <w:rsid w:val="00CF04F5"/>
    <w:rsid w:val="00D00973"/>
    <w:rsid w:val="00D04093"/>
    <w:rsid w:val="00D0794D"/>
    <w:rsid w:val="00D140DF"/>
    <w:rsid w:val="00D170A9"/>
    <w:rsid w:val="00D30273"/>
    <w:rsid w:val="00D37B43"/>
    <w:rsid w:val="00D40735"/>
    <w:rsid w:val="00D4222D"/>
    <w:rsid w:val="00D54C11"/>
    <w:rsid w:val="00D65D4C"/>
    <w:rsid w:val="00D666BB"/>
    <w:rsid w:val="00D720DF"/>
    <w:rsid w:val="00D72D8C"/>
    <w:rsid w:val="00D75805"/>
    <w:rsid w:val="00D77B84"/>
    <w:rsid w:val="00D77F8C"/>
    <w:rsid w:val="00D84043"/>
    <w:rsid w:val="00D913C1"/>
    <w:rsid w:val="00D914BE"/>
    <w:rsid w:val="00D92AD9"/>
    <w:rsid w:val="00D92ED4"/>
    <w:rsid w:val="00D94ABF"/>
    <w:rsid w:val="00D95425"/>
    <w:rsid w:val="00D961A6"/>
    <w:rsid w:val="00D96B2D"/>
    <w:rsid w:val="00DA6AD3"/>
    <w:rsid w:val="00DB1121"/>
    <w:rsid w:val="00DB7349"/>
    <w:rsid w:val="00DD03CC"/>
    <w:rsid w:val="00DE0C57"/>
    <w:rsid w:val="00DE12C6"/>
    <w:rsid w:val="00DF0AF3"/>
    <w:rsid w:val="00DF14AE"/>
    <w:rsid w:val="00E00D68"/>
    <w:rsid w:val="00E022A8"/>
    <w:rsid w:val="00E03A79"/>
    <w:rsid w:val="00E07B9E"/>
    <w:rsid w:val="00E10251"/>
    <w:rsid w:val="00E134DE"/>
    <w:rsid w:val="00E14823"/>
    <w:rsid w:val="00E14B97"/>
    <w:rsid w:val="00E20245"/>
    <w:rsid w:val="00E20B3D"/>
    <w:rsid w:val="00E216D4"/>
    <w:rsid w:val="00E301F4"/>
    <w:rsid w:val="00E32A75"/>
    <w:rsid w:val="00E41AB4"/>
    <w:rsid w:val="00E41CE0"/>
    <w:rsid w:val="00E4379F"/>
    <w:rsid w:val="00E43E47"/>
    <w:rsid w:val="00E65596"/>
    <w:rsid w:val="00E67A2D"/>
    <w:rsid w:val="00E72A6A"/>
    <w:rsid w:val="00E741E3"/>
    <w:rsid w:val="00E90005"/>
    <w:rsid w:val="00E92318"/>
    <w:rsid w:val="00E93829"/>
    <w:rsid w:val="00E96A43"/>
    <w:rsid w:val="00EA0042"/>
    <w:rsid w:val="00EA1E35"/>
    <w:rsid w:val="00EB1D1B"/>
    <w:rsid w:val="00EC5C85"/>
    <w:rsid w:val="00EE6912"/>
    <w:rsid w:val="00EF3462"/>
    <w:rsid w:val="00F057A9"/>
    <w:rsid w:val="00F1225C"/>
    <w:rsid w:val="00F22395"/>
    <w:rsid w:val="00F227E9"/>
    <w:rsid w:val="00F3230C"/>
    <w:rsid w:val="00F36875"/>
    <w:rsid w:val="00F416B5"/>
    <w:rsid w:val="00F41A04"/>
    <w:rsid w:val="00F51D9A"/>
    <w:rsid w:val="00F51E3E"/>
    <w:rsid w:val="00F53B71"/>
    <w:rsid w:val="00F5786D"/>
    <w:rsid w:val="00F64AD5"/>
    <w:rsid w:val="00F672FA"/>
    <w:rsid w:val="00F716E1"/>
    <w:rsid w:val="00F73B9F"/>
    <w:rsid w:val="00F74738"/>
    <w:rsid w:val="00F81419"/>
    <w:rsid w:val="00F908C3"/>
    <w:rsid w:val="00F91753"/>
    <w:rsid w:val="00F91E45"/>
    <w:rsid w:val="00FB1F01"/>
    <w:rsid w:val="00FB36F4"/>
    <w:rsid w:val="00FC41C8"/>
    <w:rsid w:val="00FD214F"/>
    <w:rsid w:val="00FE2094"/>
    <w:rsid w:val="00FE3E5A"/>
    <w:rsid w:val="00FF1697"/>
    <w:rsid w:val="00FF3A2B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E662B"/>
  <w15:chartTrackingRefBased/>
  <w15:docId w15:val="{6AF6B4C7-F9B6-4994-B6F4-CA7D36EB8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97C"/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A6A"/>
    <w:pPr>
      <w:keepNext/>
      <w:keepLines/>
      <w:spacing w:line="180" w:lineRule="auto"/>
      <w:outlineLvl w:val="0"/>
    </w:pPr>
    <w:rPr>
      <w:rFonts w:eastAsiaTheme="majorEastAsia" w:cs="Times New Roman (Headings CS)"/>
      <w:b/>
      <w:caps/>
      <w:color w:val="auto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36697C"/>
    <w:pPr>
      <w:keepNext/>
      <w:keepLines/>
      <w:spacing w:line="320" w:lineRule="exact"/>
      <w:outlineLvl w:val="1"/>
    </w:pPr>
    <w:rPr>
      <w:rFonts w:eastAsiaTheme="majorEastAsia" w:cs="Times New Roman (Headings CS)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6697C"/>
    <w:pPr>
      <w:keepNext/>
      <w:keepLines/>
      <w:spacing w:line="320" w:lineRule="exact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697C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697C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97C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72A6A"/>
    <w:rPr>
      <w:rFonts w:eastAsiaTheme="majorEastAsia" w:cs="Times New Roman (Headings CS)"/>
      <w:b/>
      <w:caps/>
      <w:color w:val="auto"/>
      <w:sz w:val="2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697C"/>
    <w:rPr>
      <w:rFonts w:eastAsiaTheme="majorEastAsia" w:cs="Times New Roman (Headings CS)"/>
      <w:color w:val="000000" w:themeColor="text1"/>
      <w:sz w:val="2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697C"/>
    <w:rPr>
      <w:rFonts w:asciiTheme="majorHAnsi" w:eastAsiaTheme="majorEastAsia" w:hAnsiTheme="majorHAnsi" w:cstheme="majorBidi"/>
      <w:b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qFormat/>
    <w:rsid w:val="00E216D4"/>
    <w:pPr>
      <w:spacing w:line="320" w:lineRule="exact"/>
      <w:contextualSpacing/>
    </w:pPr>
    <w:rPr>
      <w:rFonts w:cs="Times New Roman (Body CS)"/>
    </w:rPr>
  </w:style>
  <w:style w:type="paragraph" w:styleId="Title">
    <w:name w:val="Title"/>
    <w:basedOn w:val="Normal"/>
    <w:next w:val="Normal"/>
    <w:link w:val="TitleChar"/>
    <w:uiPriority w:val="10"/>
    <w:qFormat/>
    <w:rsid w:val="0036697C"/>
    <w:pPr>
      <w:spacing w:before="120" w:line="180" w:lineRule="auto"/>
      <w:jc w:val="center"/>
    </w:pPr>
    <w:rPr>
      <w:rFonts w:asciiTheme="majorHAnsi" w:eastAsiaTheme="majorEastAsia" w:hAnsiTheme="majorHAnsi" w:cs="Times New Roman (Headings CS)"/>
      <w:caps/>
      <w:spacing w:val="9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97C"/>
    <w:rPr>
      <w:rFonts w:asciiTheme="majorHAnsi" w:eastAsiaTheme="majorEastAsia" w:hAnsiTheme="majorHAnsi" w:cs="Times New Roman (Headings CS)"/>
      <w:caps/>
      <w:color w:val="000000" w:themeColor="text1"/>
      <w:spacing w:val="90"/>
      <w:kern w:val="28"/>
      <w:sz w:val="60"/>
      <w:szCs w:val="5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97C"/>
    <w:pPr>
      <w:numPr>
        <w:ilvl w:val="1"/>
      </w:numPr>
      <w:spacing w:line="180" w:lineRule="auto"/>
      <w:jc w:val="center"/>
    </w:pPr>
    <w:rPr>
      <w:rFonts w:asciiTheme="majorHAnsi" w:eastAsiaTheme="minorEastAsia" w:hAnsiTheme="majorHAnsi" w:cs="Times New Roman (Body CS)"/>
      <w:caps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6697C"/>
    <w:rPr>
      <w:rFonts w:asciiTheme="majorHAnsi" w:eastAsiaTheme="minorEastAsia" w:hAnsiTheme="majorHAnsi" w:cs="Times New Roman (Body CS)"/>
      <w:caps/>
      <w:color w:val="000000" w:themeColor="text1"/>
      <w:sz w:val="24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numbering" w:customStyle="1" w:styleId="CurrentList4">
    <w:name w:val="Current List4"/>
    <w:uiPriority w:val="99"/>
    <w:rsid w:val="00520C5D"/>
    <w:pPr>
      <w:numPr>
        <w:numId w:val="5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F64A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B763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naik\AppData\Roaming\Microsoft\Templates\Columns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FFBD9ABDB94E718C40D6E34195A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7E4856-BE7D-47F1-A75D-F9D3853DAB56}"/>
      </w:docPartPr>
      <w:docPartBody>
        <w:p w:rsidR="002A3815" w:rsidRDefault="00AD01EA" w:rsidP="00AD01EA">
          <w:pPr>
            <w:pStyle w:val="4EFFBD9ABDB94E718C40D6E34195A10C"/>
          </w:pPr>
          <w:r w:rsidRPr="00173B36">
            <w:t>PROFILE</w:t>
          </w:r>
        </w:p>
      </w:docPartBody>
    </w:docPart>
    <w:docPart>
      <w:docPartPr>
        <w:name w:val="FD8A4BE6218F4C1495E005225FA22D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B38242-DB77-4835-9096-687617DE7FBB}"/>
      </w:docPartPr>
      <w:docPartBody>
        <w:p w:rsidR="002A3815" w:rsidRDefault="00AD01EA" w:rsidP="00AD01EA">
          <w:pPr>
            <w:pStyle w:val="FD8A4BE6218F4C1495E005225FA22DB6"/>
          </w:pPr>
          <w:r w:rsidRPr="00173B36">
            <w:t>SKILLS</w:t>
          </w:r>
        </w:p>
      </w:docPartBody>
    </w:docPart>
    <w:docPart>
      <w:docPartPr>
        <w:name w:val="60A300A13660450290828D96AB8530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339788-9129-4E49-86D9-94E58BAB05E8}"/>
      </w:docPartPr>
      <w:docPartBody>
        <w:p w:rsidR="002A3815" w:rsidRDefault="00AD01EA" w:rsidP="00AD01EA">
          <w:pPr>
            <w:pStyle w:val="60A300A13660450290828D96AB8530D3"/>
          </w:pPr>
          <w:r w:rsidRPr="00173B36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1EA"/>
    <w:rsid w:val="00047DB2"/>
    <w:rsid w:val="00183E0F"/>
    <w:rsid w:val="001918A6"/>
    <w:rsid w:val="00202108"/>
    <w:rsid w:val="002A3815"/>
    <w:rsid w:val="002C064C"/>
    <w:rsid w:val="004311F9"/>
    <w:rsid w:val="005B6603"/>
    <w:rsid w:val="00890EDF"/>
    <w:rsid w:val="008B0605"/>
    <w:rsid w:val="008D7E7B"/>
    <w:rsid w:val="009257DE"/>
    <w:rsid w:val="00A03874"/>
    <w:rsid w:val="00AD01EA"/>
    <w:rsid w:val="00B03182"/>
    <w:rsid w:val="00C017C2"/>
    <w:rsid w:val="00CC54EF"/>
    <w:rsid w:val="00F6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AD01EA"/>
    <w:pPr>
      <w:keepNext/>
      <w:keepLines/>
      <w:spacing w:after="0" w:line="320" w:lineRule="exact"/>
      <w:outlineLvl w:val="1"/>
    </w:pPr>
    <w:rPr>
      <w:rFonts w:eastAsiaTheme="majorEastAsia" w:cs="Times New Roman (Headings CS)"/>
      <w:color w:val="000000" w:themeColor="text1"/>
      <w:kern w:val="0"/>
      <w:sz w:val="20"/>
      <w:szCs w:val="26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0" w:line="180" w:lineRule="auto"/>
      <w:jc w:val="center"/>
    </w:pPr>
    <w:rPr>
      <w:rFonts w:asciiTheme="majorHAnsi" w:hAnsiTheme="majorHAnsi" w:cs="Times New Roman (Body CS)"/>
      <w:caps/>
      <w:color w:val="000000" w:themeColor="text1"/>
      <w:kern w:val="0"/>
      <w:szCs w:val="18"/>
      <w:lang w:val="en-US"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hAnsiTheme="majorHAnsi" w:cs="Times New Roman (Body CS)"/>
      <w:caps/>
      <w:color w:val="000000" w:themeColor="text1"/>
      <w:kern w:val="0"/>
      <w:szCs w:val="18"/>
      <w:lang w:val="en-US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D01EA"/>
    <w:rPr>
      <w:rFonts w:eastAsiaTheme="majorEastAsia" w:cs="Times New Roman (Headings CS)"/>
      <w:color w:val="000000" w:themeColor="text1"/>
      <w:kern w:val="0"/>
      <w:sz w:val="20"/>
      <w:szCs w:val="26"/>
      <w:lang w:val="en-US" w:eastAsia="en-US"/>
      <w14:ligatures w14:val="none"/>
    </w:rPr>
  </w:style>
  <w:style w:type="paragraph" w:customStyle="1" w:styleId="4EFFBD9ABDB94E718C40D6E34195A10C">
    <w:name w:val="4EFFBD9ABDB94E718C40D6E34195A10C"/>
    <w:rsid w:val="00AD01EA"/>
  </w:style>
  <w:style w:type="paragraph" w:customStyle="1" w:styleId="FD8A4BE6218F4C1495E005225FA22DB6">
    <w:name w:val="FD8A4BE6218F4C1495E005225FA22DB6"/>
    <w:rsid w:val="00AD01EA"/>
  </w:style>
  <w:style w:type="paragraph" w:customStyle="1" w:styleId="60A300A13660450290828D96AB8530D3">
    <w:name w:val="60A300A13660450290828D96AB8530D3"/>
    <w:rsid w:val="00AD01E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F788BB-310B-43D7-B9F5-95A6C7D991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41AEFC-F52C-404E-B283-E9E6F4470B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5CED70-FA13-46C4-A102-29F5645502C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20275F-CC8A-4230-8267-B84213CEBBD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Columns resume.dotx</Template>
  <TotalTime>782</TotalTime>
  <Pages>2</Pages>
  <Words>645</Words>
  <Characters>4520</Characters>
  <Application>Microsoft Office Word</Application>
  <DocSecurity>0</DocSecurity>
  <Lines>215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Naik</dc:creator>
  <cp:keywords/>
  <dc:description/>
  <cp:lastModifiedBy>Shiva Naik</cp:lastModifiedBy>
  <cp:revision>323</cp:revision>
  <cp:lastPrinted>2026-04-22T05:52:00Z</cp:lastPrinted>
  <dcterms:created xsi:type="dcterms:W3CDTF">2026-04-13T06:00:00Z</dcterms:created>
  <dcterms:modified xsi:type="dcterms:W3CDTF">2026-04-22T05:54:00Z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